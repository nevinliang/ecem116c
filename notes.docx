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BAE1F" w14:textId="4E14C64B" w:rsidR="00166011" w:rsidRDefault="002F032E" w:rsidP="00F368B5">
      <w:pPr>
        <w:pStyle w:val="Heading1"/>
        <w:tabs>
          <w:tab w:val="right" w:pos="9360"/>
        </w:tabs>
      </w:pPr>
      <w:r w:rsidRPr="008E3E22">
        <w:t>CS M151B</w:t>
      </w:r>
      <w:r w:rsidR="00F368B5">
        <w:tab/>
      </w:r>
      <w:r w:rsidR="00F368B5" w:rsidRPr="00F368B5">
        <w:rPr>
          <w:sz w:val="28"/>
          <w:szCs w:val="28"/>
        </w:rPr>
        <w:t>Nevin Liang</w:t>
      </w:r>
    </w:p>
    <w:p w14:paraId="3784DEE4" w14:textId="376DA314" w:rsidR="00166011" w:rsidRPr="00B05BC8" w:rsidRDefault="00F2158B" w:rsidP="00B05BC8">
      <w:pPr>
        <w:pStyle w:val="Heading2"/>
      </w:pPr>
      <w:r>
        <w:t>Lecture</w:t>
      </w:r>
      <w:r w:rsidR="002F032E" w:rsidRPr="00B05BC8">
        <w:t xml:space="preserve"> 1; Thursday, October 1, 2020</w:t>
      </w:r>
    </w:p>
    <w:p w14:paraId="358AFAF5" w14:textId="028079CA" w:rsidR="002F032E" w:rsidRPr="008E3E22" w:rsidRDefault="002F032E" w:rsidP="002F032E">
      <w:r w:rsidRPr="008E3E22">
        <w:rPr>
          <w:b/>
          <w:bCs/>
        </w:rPr>
        <w:t>Inside Thoughts and Notes:</w:t>
      </w:r>
      <w:r w:rsidRPr="008E3E22">
        <w:t xml:space="preserve"> This class is p cool ngl everyone here is white for some reason. I thought there wuda been more Asians. This is kinda weird. </w:t>
      </w:r>
    </w:p>
    <w:p w14:paraId="57C6F55D" w14:textId="69B71E25" w:rsidR="002F032E" w:rsidRPr="008E3E22" w:rsidRDefault="002F032E" w:rsidP="002F032E">
      <w:pPr>
        <w:autoSpaceDE w:val="0"/>
        <w:autoSpaceDN w:val="0"/>
        <w:adjustRightInd w:val="0"/>
        <w:spacing w:after="0" w:line="240" w:lineRule="auto"/>
        <w:rPr>
          <w:rFonts w:ascii="Helvetica Neue" w:hAnsi="Helvetica Neue" w:cs="Helvetica Neue"/>
          <w:sz w:val="24"/>
          <w:szCs w:val="24"/>
        </w:rPr>
      </w:pPr>
      <w:r w:rsidRPr="008E3E22">
        <w:rPr>
          <w:rFonts w:ascii="Helvetica Neue" w:hAnsi="Helvetica Neue" w:cs="Helvetica Neue"/>
          <w:noProof/>
          <w:sz w:val="24"/>
          <w:szCs w:val="24"/>
        </w:rPr>
        <w:drawing>
          <wp:inline distT="0" distB="0" distL="0" distR="0" wp14:anchorId="3D71F4BE" wp14:editId="53017D77">
            <wp:extent cx="4902740" cy="2928151"/>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521" r="2433" b="2003"/>
                    <a:stretch/>
                  </pic:blipFill>
                  <pic:spPr bwMode="auto">
                    <a:xfrm>
                      <a:off x="0" y="0"/>
                      <a:ext cx="4927647" cy="2943026"/>
                    </a:xfrm>
                    <a:prstGeom prst="rect">
                      <a:avLst/>
                    </a:prstGeom>
                    <a:noFill/>
                    <a:ln>
                      <a:noFill/>
                    </a:ln>
                    <a:extLst>
                      <a:ext uri="{53640926-AAD7-44D8-BBD7-CCE9431645EC}">
                        <a14:shadowObscured xmlns:a14="http://schemas.microsoft.com/office/drawing/2010/main"/>
                      </a:ext>
                    </a:extLst>
                  </pic:spPr>
                </pic:pic>
              </a:graphicData>
            </a:graphic>
          </wp:inline>
        </w:drawing>
      </w:r>
    </w:p>
    <w:p w14:paraId="22429D34" w14:textId="77777777" w:rsidR="00EE3126" w:rsidRPr="008E3E22" w:rsidRDefault="00EE3126" w:rsidP="002F032E"/>
    <w:p w14:paraId="01CBCF51" w14:textId="2ADAAD99" w:rsidR="002F032E" w:rsidRPr="008E3E22" w:rsidRDefault="002F032E" w:rsidP="002F032E">
      <w:r w:rsidRPr="008E3E22">
        <w:t>Look at this holy shit a 75% is an A- how hard is this class wtaf. No midterms lol but 6 quizzes. I think I prefer that yea. Final is only 30% I think it was more for 33. Hw is 20% which is bless bc it was 5% for other classes.</w:t>
      </w:r>
    </w:p>
    <w:p w14:paraId="608FF00A" w14:textId="4B1B4740" w:rsidR="002F032E" w:rsidRPr="008E3E22" w:rsidRDefault="002F032E" w:rsidP="002F032E">
      <w:r w:rsidRPr="008E3E22">
        <w:t>We’re doing the outline of what the difference btwn ISA (instruction set arch aka cs33 stuff) and Machine Org (all the cs m51a stuff I learned). We’re all just waiting here bc the teachers having technical difficulties lmao. At least this teacher is really passionate u can see. At least compared to my 33 teacher I think. Ppl say his class is rly bad tho riprip. He’s like 1-2 stars on bruinwalk or smth. It’s the first day tho so everything is just super high level. 2 straight hrs of hardcore learning is gonna b rough lol.</w:t>
      </w:r>
    </w:p>
    <w:p w14:paraId="708949B9" w14:textId="48E76538" w:rsidR="002F032E" w:rsidRDefault="002F032E" w:rsidP="002F032E">
      <w:r w:rsidRPr="008E3E22">
        <w:t>Wats rly good is that I can hear and understand him hes a lot better than the 33 teacher in that regard. Even though they have a similar accent. He just accents his words rly clearly.</w:t>
      </w:r>
    </w:p>
    <w:p w14:paraId="7022EFEE" w14:textId="6AF41D34" w:rsidR="00F368B5" w:rsidRDefault="00F368B5" w:rsidP="002F032E">
      <w:r>
        <w:t xml:space="preserve">I love this class the way he explains things is so good oml. Its been 1 hr and im not even fazed as opposed to cs33 or something. Everything here is so interesting this is what im interested in. </w:t>
      </w:r>
    </w:p>
    <w:p w14:paraId="321147CE" w14:textId="1A40E9FE" w:rsidR="00F368B5" w:rsidRDefault="00F368B5" w:rsidP="002F032E">
      <w:r>
        <w:t>Cool stats: Processor speed: 60% a yr, but Memory (DRAM) speed: 7% a yr (capacity doubles every 1.5 yrs tho so that’s cool).</w:t>
      </w:r>
    </w:p>
    <w:p w14:paraId="0EFB01D8" w14:textId="7C0E4934" w:rsidR="002F032E" w:rsidRPr="008E3E22" w:rsidRDefault="002F032E" w:rsidP="002F032E">
      <w:pPr>
        <w:rPr>
          <w:b/>
          <w:bCs/>
        </w:rPr>
      </w:pPr>
      <w:r w:rsidRPr="008E3E22">
        <w:rPr>
          <w:b/>
          <w:bCs/>
        </w:rPr>
        <w:t xml:space="preserve">Class Material Notes: </w:t>
      </w:r>
    </w:p>
    <w:p w14:paraId="4C18D6DB" w14:textId="65DD0D0D" w:rsidR="002F032E" w:rsidRPr="008E3E22" w:rsidRDefault="00EE3126" w:rsidP="002F032E">
      <w:pPr>
        <w:pStyle w:val="ListParagraph"/>
        <w:numPr>
          <w:ilvl w:val="0"/>
          <w:numId w:val="5"/>
        </w:numPr>
      </w:pPr>
      <w:r w:rsidRPr="008E3E22">
        <w:lastRenderedPageBreak/>
        <w:t>ISA examples: RISC, MIPS, x86, (RISC-V = most recent one and is still living, and the one we are dealing with in this course)</w:t>
      </w:r>
    </w:p>
    <w:p w14:paraId="03B6C50E" w14:textId="77777777" w:rsidR="00EE3126" w:rsidRPr="008E3E22" w:rsidRDefault="00EE3126" w:rsidP="002F032E">
      <w:pPr>
        <w:pStyle w:val="ListParagraph"/>
        <w:numPr>
          <w:ilvl w:val="0"/>
          <w:numId w:val="5"/>
        </w:numPr>
      </w:pPr>
      <w:r w:rsidRPr="008E3E22">
        <w:t xml:space="preserve">MIPS R3000 ISA -&gt; 6 instruction categories: </w:t>
      </w:r>
    </w:p>
    <w:p w14:paraId="6C4A9DB0" w14:textId="1B616D9C" w:rsidR="00EE3126" w:rsidRPr="008E3E22" w:rsidRDefault="00EE3126" w:rsidP="00EE3126">
      <w:pPr>
        <w:pStyle w:val="ListParagraph"/>
        <w:numPr>
          <w:ilvl w:val="1"/>
          <w:numId w:val="5"/>
        </w:numPr>
      </w:pPr>
      <w:r w:rsidRPr="008E3E22">
        <w:t xml:space="preserve">load/store, computational, jump and branch, floating point (coprocessor), memory management, special </w:t>
      </w:r>
    </w:p>
    <w:p w14:paraId="3998E4C8" w14:textId="685DBCE1" w:rsidR="00EE3126" w:rsidRPr="008E3E22" w:rsidRDefault="00EE3126" w:rsidP="00EE3126">
      <w:pPr>
        <w:pStyle w:val="ListParagraph"/>
        <w:numPr>
          <w:ilvl w:val="1"/>
          <w:numId w:val="5"/>
        </w:numPr>
      </w:pPr>
      <w:r w:rsidRPr="008E3E22">
        <w:t>Also defines the registers available, R0-R31, PC, HI, LO</w:t>
      </w:r>
    </w:p>
    <w:p w14:paraId="6F23E43E" w14:textId="0EAF9C3D" w:rsidR="00EE3126" w:rsidRPr="008E3E22" w:rsidRDefault="00EE3126" w:rsidP="00EE3126">
      <w:pPr>
        <w:pStyle w:val="ListParagraph"/>
        <w:numPr>
          <w:ilvl w:val="1"/>
          <w:numId w:val="5"/>
        </w:numPr>
      </w:pPr>
      <w:r w:rsidRPr="008E3E22">
        <w:t>Format of instructions in terms of bits: OP, rs, rt, rd, sa, funct (32 bits total)</w:t>
      </w:r>
    </w:p>
    <w:p w14:paraId="020984EA" w14:textId="0AFCF02A" w:rsidR="00EE3126" w:rsidRPr="008E3E22" w:rsidRDefault="00EE3126" w:rsidP="00EE3126">
      <w:pPr>
        <w:pStyle w:val="ListParagraph"/>
        <w:numPr>
          <w:ilvl w:val="2"/>
          <w:numId w:val="5"/>
        </w:numPr>
      </w:pPr>
      <w:r w:rsidRPr="008E3E22">
        <w:t>OP, rs, rt, immediate (another example)</w:t>
      </w:r>
    </w:p>
    <w:p w14:paraId="24963B40" w14:textId="6A92834F" w:rsidR="00EE3126" w:rsidRPr="008E3E22" w:rsidRDefault="00EE3126" w:rsidP="00EE3126">
      <w:pPr>
        <w:pStyle w:val="ListParagraph"/>
        <w:numPr>
          <w:ilvl w:val="1"/>
          <w:numId w:val="5"/>
        </w:numPr>
      </w:pPr>
      <w:r w:rsidRPr="008E3E22">
        <w:t>This is how the hardware manages because the hardware needs a solid backbone for interpreting instructions</w:t>
      </w:r>
    </w:p>
    <w:p w14:paraId="11C470C0" w14:textId="55A42CBA" w:rsidR="00EE3126" w:rsidRPr="008E3E22" w:rsidRDefault="00917ABF" w:rsidP="00EE3126">
      <w:pPr>
        <w:pStyle w:val="ListParagraph"/>
        <w:numPr>
          <w:ilvl w:val="0"/>
          <w:numId w:val="5"/>
        </w:numPr>
      </w:pPr>
      <w:r w:rsidRPr="008E3E22">
        <w:t>1 ISA can have multiple types of machine organizations: machine organization is how the diagrams are set up</w:t>
      </w:r>
      <w:r w:rsidR="00B666C1" w:rsidRPr="008E3E22">
        <w:t>:</w:t>
      </w:r>
    </w:p>
    <w:p w14:paraId="1654BE1B" w14:textId="34D483BA" w:rsidR="00B666C1" w:rsidRPr="008E3E22" w:rsidRDefault="00B666C1" w:rsidP="00B666C1">
      <w:pPr>
        <w:pStyle w:val="ListParagraph"/>
        <w:numPr>
          <w:ilvl w:val="1"/>
          <w:numId w:val="5"/>
        </w:numPr>
      </w:pPr>
      <w:r w:rsidRPr="008E3E22">
        <w:rPr>
          <w:noProof/>
        </w:rPr>
        <w:drawing>
          <wp:inline distT="0" distB="0" distL="0" distR="0" wp14:anchorId="7630B29D" wp14:editId="466BE8F3">
            <wp:extent cx="4277233" cy="2846462"/>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310966" cy="2868911"/>
                    </a:xfrm>
                    <a:prstGeom prst="rect">
                      <a:avLst/>
                    </a:prstGeom>
                  </pic:spPr>
                </pic:pic>
              </a:graphicData>
            </a:graphic>
          </wp:inline>
        </w:drawing>
      </w:r>
    </w:p>
    <w:p w14:paraId="57CE3B0E" w14:textId="7AE6FE83" w:rsidR="00B666C1" w:rsidRPr="008E3E22" w:rsidRDefault="00B666C1" w:rsidP="00B666C1">
      <w:pPr>
        <w:pStyle w:val="ListParagraph"/>
        <w:numPr>
          <w:ilvl w:val="1"/>
          <w:numId w:val="5"/>
        </w:numPr>
      </w:pPr>
      <w:r w:rsidRPr="008E3E22">
        <w:t>This is for Pentium 4 I think</w:t>
      </w:r>
    </w:p>
    <w:p w14:paraId="0ABEE3E6" w14:textId="5910F1FF" w:rsidR="008E3E22" w:rsidRPr="008E3E22" w:rsidRDefault="008E3E22" w:rsidP="008E3E22">
      <w:pPr>
        <w:pStyle w:val="ListParagraph"/>
        <w:numPr>
          <w:ilvl w:val="0"/>
          <w:numId w:val="5"/>
        </w:numPr>
      </w:pPr>
      <w:r w:rsidRPr="008E3E22">
        <w:t>High Level View of. Computer</w:t>
      </w:r>
    </w:p>
    <w:p w14:paraId="2EA766B9" w14:textId="1E4EA561" w:rsidR="00B666C1" w:rsidRPr="008E3E22" w:rsidRDefault="00B666C1" w:rsidP="008E3E22">
      <w:pPr>
        <w:pStyle w:val="ListParagraph"/>
        <w:numPr>
          <w:ilvl w:val="1"/>
          <w:numId w:val="5"/>
        </w:numPr>
      </w:pPr>
      <w:r w:rsidRPr="008E3E22">
        <w:t>Datapath + Control make up the Processor:</w:t>
      </w:r>
    </w:p>
    <w:p w14:paraId="4A2B4D8F" w14:textId="532462A7" w:rsidR="00B666C1" w:rsidRPr="008E3E22" w:rsidRDefault="00B666C1" w:rsidP="008E3E22">
      <w:pPr>
        <w:pStyle w:val="ListParagraph"/>
        <w:numPr>
          <w:ilvl w:val="1"/>
          <w:numId w:val="5"/>
        </w:numPr>
      </w:pPr>
      <w:r w:rsidRPr="008E3E22">
        <w:t xml:space="preserve">Memory </w:t>
      </w:r>
      <w:r w:rsidR="008E3E22" w:rsidRPr="008E3E22">
        <w:t>stores all data</w:t>
      </w:r>
    </w:p>
    <w:p w14:paraId="35E97809" w14:textId="0EB3B1E3" w:rsidR="008E3E22" w:rsidRPr="008E3E22" w:rsidRDefault="008E3E22" w:rsidP="008E3E22">
      <w:pPr>
        <w:pStyle w:val="ListParagraph"/>
        <w:numPr>
          <w:ilvl w:val="1"/>
          <w:numId w:val="5"/>
        </w:numPr>
      </w:pPr>
      <w:r w:rsidRPr="008E3E22">
        <w:t>Input+Output are needed for connection w the outside world</w:t>
      </w:r>
    </w:p>
    <w:p w14:paraId="544574F4" w14:textId="61FAD253" w:rsidR="008E3E22" w:rsidRDefault="008E3E22" w:rsidP="008E3E22">
      <w:pPr>
        <w:pStyle w:val="ListParagraph"/>
        <w:numPr>
          <w:ilvl w:val="0"/>
          <w:numId w:val="5"/>
        </w:numPr>
      </w:pPr>
      <w:r>
        <w:t>Data Storage:</w:t>
      </w:r>
    </w:p>
    <w:p w14:paraId="6E639244" w14:textId="19F24A60" w:rsidR="008E3E22" w:rsidRDefault="008E3E22" w:rsidP="008E3E22">
      <w:pPr>
        <w:pStyle w:val="ListParagraph"/>
        <w:numPr>
          <w:ilvl w:val="1"/>
          <w:numId w:val="5"/>
        </w:numPr>
      </w:pPr>
      <w:r>
        <w:t>Volatile main memory: DRAM (4Gigs, 8Gigs, 16Gigs)</w:t>
      </w:r>
    </w:p>
    <w:p w14:paraId="7F1BFB7F" w14:textId="5B139DE9" w:rsidR="008E3E22" w:rsidRDefault="008E3E22" w:rsidP="008E3E22">
      <w:pPr>
        <w:pStyle w:val="ListParagraph"/>
        <w:numPr>
          <w:ilvl w:val="2"/>
          <w:numId w:val="5"/>
        </w:numPr>
      </w:pPr>
      <w:r>
        <w:t>Volatile because when power off -&gt; loses all data</w:t>
      </w:r>
    </w:p>
    <w:p w14:paraId="64E7E2A6" w14:textId="1F0CB052" w:rsidR="008E3E22" w:rsidRDefault="008E3E22" w:rsidP="008E3E22">
      <w:pPr>
        <w:pStyle w:val="ListParagraph"/>
        <w:numPr>
          <w:ilvl w:val="1"/>
          <w:numId w:val="5"/>
        </w:numPr>
      </w:pPr>
      <w:r>
        <w:t>Non-volatile secondary memory: SSD, USB Drive, Hard Drive</w:t>
      </w:r>
    </w:p>
    <w:p w14:paraId="1E9AAB3D" w14:textId="4489A422" w:rsidR="000D39CD" w:rsidRDefault="000D39CD" w:rsidP="00F87FCF">
      <w:pPr>
        <w:pStyle w:val="ListParagraph"/>
        <w:numPr>
          <w:ilvl w:val="0"/>
          <w:numId w:val="5"/>
        </w:numPr>
      </w:pPr>
      <w:r>
        <w:t>Networks (I/O)</w:t>
      </w:r>
      <w:r w:rsidR="00F87FCF">
        <w:t>: LAN, WAN, Wireless</w:t>
      </w:r>
    </w:p>
    <w:p w14:paraId="6F6A7362" w14:textId="71051079" w:rsidR="00670AB7" w:rsidRDefault="00670AB7" w:rsidP="00F87FCF">
      <w:pPr>
        <w:pStyle w:val="ListParagraph"/>
        <w:numPr>
          <w:ilvl w:val="0"/>
          <w:numId w:val="5"/>
        </w:numPr>
      </w:pPr>
      <w:r>
        <w:t>Integrated Semiconductor Chips</w:t>
      </w:r>
    </w:p>
    <w:p w14:paraId="293833A4" w14:textId="01BE837C" w:rsidR="00F87FCF" w:rsidRDefault="00F87FCF" w:rsidP="00670AB7">
      <w:pPr>
        <w:pStyle w:val="ListParagraph"/>
        <w:numPr>
          <w:ilvl w:val="1"/>
          <w:numId w:val="5"/>
        </w:numPr>
      </w:pPr>
      <w:r>
        <w:t>Semiconductor Tech: Switches -&gt; gates and stuff, Conductors, Insulators</w:t>
      </w:r>
    </w:p>
    <w:p w14:paraId="04C6D470" w14:textId="1A5CAD37" w:rsidR="00F87FCF" w:rsidRDefault="00FD5D58" w:rsidP="00670AB7">
      <w:pPr>
        <w:pStyle w:val="ListParagraph"/>
        <w:numPr>
          <w:ilvl w:val="1"/>
          <w:numId w:val="5"/>
        </w:numPr>
      </w:pPr>
      <w:r>
        <w:t xml:space="preserve">Yield: % </w:t>
      </w:r>
      <w:r w:rsidR="00A43BDC">
        <w:t xml:space="preserve">dies per wafer. A die is: </w:t>
      </w:r>
      <w:r w:rsidR="00A43BDC" w:rsidRPr="00A43BDC">
        <w:t>a small block of semiconducting material on which a given functional circuit is fabricated</w:t>
      </w:r>
    </w:p>
    <w:p w14:paraId="25A54B28" w14:textId="290E0EB4" w:rsidR="00487B59" w:rsidRDefault="00487B59" w:rsidP="00262315">
      <w:pPr>
        <w:pStyle w:val="ListParagraph"/>
        <w:numPr>
          <w:ilvl w:val="1"/>
          <w:numId w:val="5"/>
        </w:numPr>
      </w:pPr>
      <w:r>
        <w:t>Chiplets = fraction of a chip that can be assembled later on</w:t>
      </w:r>
      <w:r w:rsidR="00262315">
        <w:t xml:space="preserve"> to form a chip</w:t>
      </w:r>
    </w:p>
    <w:p w14:paraId="1B56D36E" w14:textId="1C921E26" w:rsidR="00810F35" w:rsidRDefault="00BA6C40" w:rsidP="00810F35">
      <w:pPr>
        <w:pStyle w:val="ListParagraph"/>
        <w:numPr>
          <w:ilvl w:val="0"/>
          <w:numId w:val="5"/>
        </w:numPr>
      </w:pPr>
      <w:r>
        <w:t xml:space="preserve">Bigger the processor the </w:t>
      </w:r>
      <w:r w:rsidR="00115FC8">
        <w:t xml:space="preserve">better performance </w:t>
      </w:r>
      <w:r>
        <w:t>it is</w:t>
      </w:r>
    </w:p>
    <w:p w14:paraId="050C2C9E" w14:textId="764F3DAE" w:rsidR="00BA6C40" w:rsidRDefault="00115FC8" w:rsidP="00F05296">
      <w:pPr>
        <w:pStyle w:val="ListParagraph"/>
        <w:numPr>
          <w:ilvl w:val="0"/>
          <w:numId w:val="5"/>
        </w:numPr>
      </w:pPr>
      <w:r>
        <w:t>Performance is not increased by a higher clock speed anymore because then power density too high and processor too hot. Now, it is increased by increasing the number of cores</w:t>
      </w:r>
    </w:p>
    <w:p w14:paraId="58FE300D" w14:textId="6332B00E" w:rsidR="001E3E65" w:rsidRDefault="001E3E65" w:rsidP="00F05296">
      <w:pPr>
        <w:pStyle w:val="ListParagraph"/>
        <w:numPr>
          <w:ilvl w:val="0"/>
          <w:numId w:val="5"/>
        </w:numPr>
      </w:pPr>
      <w:r>
        <w:lastRenderedPageBreak/>
        <w:t>Area scaling -&gt; transistors are x10 every 2 yrs or so</w:t>
      </w:r>
      <w:r w:rsidR="00B730F4">
        <w:t>: moore’s law.</w:t>
      </w:r>
    </w:p>
    <w:p w14:paraId="2A98E792" w14:textId="0E8C33A9" w:rsidR="00B730F4" w:rsidRDefault="00F368B5" w:rsidP="00F05296">
      <w:pPr>
        <w:pStyle w:val="ListParagraph"/>
        <w:numPr>
          <w:ilvl w:val="0"/>
          <w:numId w:val="5"/>
        </w:numPr>
      </w:pPr>
      <w:r>
        <w:t>Computer Performance:</w:t>
      </w:r>
    </w:p>
    <w:p w14:paraId="05DADA1E" w14:textId="17EF2479" w:rsidR="00F368B5" w:rsidRDefault="00F368B5" w:rsidP="00F368B5">
      <w:pPr>
        <w:pStyle w:val="ListParagraph"/>
        <w:numPr>
          <w:ilvl w:val="1"/>
          <w:numId w:val="5"/>
        </w:numPr>
      </w:pPr>
      <w:r>
        <w:t>Response time (latency): How long does it take to execute a job</w:t>
      </w:r>
    </w:p>
    <w:p w14:paraId="4C57054E" w14:textId="593224D6" w:rsidR="00E77357" w:rsidRDefault="00E77357" w:rsidP="00E77357">
      <w:pPr>
        <w:pStyle w:val="ListParagraph"/>
        <w:numPr>
          <w:ilvl w:val="2"/>
          <w:numId w:val="5"/>
        </w:numPr>
      </w:pPr>
      <w:r>
        <w:t>Also called execution time; measured in time units/job</w:t>
      </w:r>
    </w:p>
    <w:p w14:paraId="73BC141C" w14:textId="7D559656" w:rsidR="00E77357" w:rsidRDefault="00E77357" w:rsidP="00E77357">
      <w:pPr>
        <w:pStyle w:val="ListParagraph"/>
        <w:numPr>
          <w:ilvl w:val="2"/>
          <w:numId w:val="5"/>
        </w:numPr>
      </w:pPr>
      <w:r>
        <w:t>Limited by physics aka speed of light; improved by shorter transistor distances or faster disk rotation</w:t>
      </w:r>
    </w:p>
    <w:p w14:paraId="363EF42C" w14:textId="310666A8" w:rsidR="00F368B5" w:rsidRDefault="00F368B5" w:rsidP="00F368B5">
      <w:pPr>
        <w:pStyle w:val="ListParagraph"/>
        <w:numPr>
          <w:ilvl w:val="1"/>
          <w:numId w:val="5"/>
        </w:numPr>
      </w:pPr>
      <w:r>
        <w:t>Throughput: How many jobs can the machine run at once</w:t>
      </w:r>
    </w:p>
    <w:p w14:paraId="5D9CFFD0" w14:textId="0A036DED" w:rsidR="00E77357" w:rsidRDefault="00E77357" w:rsidP="00E77357">
      <w:pPr>
        <w:pStyle w:val="ListParagraph"/>
        <w:numPr>
          <w:ilvl w:val="2"/>
          <w:numId w:val="5"/>
        </w:numPr>
      </w:pPr>
      <w:r>
        <w:t>Also called bandwidth; measured in jobs/time unit</w:t>
      </w:r>
    </w:p>
    <w:p w14:paraId="409CC389" w14:textId="5E4D5E93" w:rsidR="00E77357" w:rsidRDefault="00E77357" w:rsidP="00E77357">
      <w:pPr>
        <w:pStyle w:val="ListParagraph"/>
        <w:numPr>
          <w:ilvl w:val="1"/>
          <w:numId w:val="5"/>
        </w:numPr>
      </w:pPr>
      <w:r>
        <w:t>Throughput IS NOT inverse of response time</w:t>
      </w:r>
    </w:p>
    <w:p w14:paraId="2930D5D1" w14:textId="0FB22031" w:rsidR="00E77357" w:rsidRDefault="00E77357" w:rsidP="00F368B5">
      <w:pPr>
        <w:pStyle w:val="ListParagraph"/>
        <w:numPr>
          <w:ilvl w:val="1"/>
          <w:numId w:val="5"/>
        </w:numPr>
      </w:pPr>
      <w:r>
        <w:t>Increasing GHZ of a processor will increase both latency and throughput</w:t>
      </w:r>
    </w:p>
    <w:p w14:paraId="3F89C221" w14:textId="53EAE252" w:rsidR="00E77357" w:rsidRDefault="00E77357" w:rsidP="00F368B5">
      <w:pPr>
        <w:pStyle w:val="ListParagraph"/>
        <w:numPr>
          <w:ilvl w:val="1"/>
          <w:numId w:val="5"/>
        </w:numPr>
      </w:pPr>
      <w:r>
        <w:t>Doubling cores will only improve throughput and not latency</w:t>
      </w:r>
    </w:p>
    <w:p w14:paraId="74F9383B" w14:textId="11D72234" w:rsidR="00E77357" w:rsidRDefault="006D0343" w:rsidP="00E77357">
      <w:pPr>
        <w:pStyle w:val="ListParagraph"/>
        <w:numPr>
          <w:ilvl w:val="0"/>
          <w:numId w:val="5"/>
        </w:numPr>
      </w:pPr>
      <w:r>
        <w:t>CPU time = CPU cycles executed * cycle time</w:t>
      </w:r>
    </w:p>
    <w:p w14:paraId="0547DF6A" w14:textId="4E2B40B1" w:rsidR="006D0343" w:rsidRDefault="006D0343" w:rsidP="006D0343">
      <w:pPr>
        <w:pStyle w:val="ListParagraph"/>
        <w:numPr>
          <w:ilvl w:val="1"/>
          <w:numId w:val="5"/>
        </w:numPr>
      </w:pPr>
      <w:r>
        <w:t>CPU Execution time = instruction count * CPI (cycles/instruction)  * clock cycle time (seconds/cycle)</w:t>
      </w:r>
    </w:p>
    <w:p w14:paraId="31E12ABA" w14:textId="6D82F656" w:rsidR="006D0343" w:rsidRDefault="006D0343" w:rsidP="00E77357">
      <w:pPr>
        <w:pStyle w:val="ListParagraph"/>
        <w:numPr>
          <w:ilvl w:val="0"/>
          <w:numId w:val="5"/>
        </w:numPr>
      </w:pPr>
      <w:r>
        <w:t>CPU cycles = # instructions * CPI (average cycles per instruction)</w:t>
      </w:r>
    </w:p>
    <w:p w14:paraId="543125B8" w14:textId="26A063A6" w:rsidR="006D0343" w:rsidRDefault="006D0343" w:rsidP="006D0343">
      <w:pPr>
        <w:pStyle w:val="ListParagraph"/>
        <w:numPr>
          <w:ilvl w:val="1"/>
          <w:numId w:val="5"/>
        </w:numPr>
      </w:pPr>
      <w:r>
        <w:t>For ex: I/O or multiplication takes far more cycles than something like and or addition</w:t>
      </w:r>
    </w:p>
    <w:p w14:paraId="721BAB12" w14:textId="623D5177" w:rsidR="006D0343" w:rsidRDefault="006D0343" w:rsidP="006D0343">
      <w:pPr>
        <w:pStyle w:val="ListParagraph"/>
        <w:numPr>
          <w:ilvl w:val="1"/>
          <w:numId w:val="5"/>
        </w:numPr>
      </w:pPr>
      <w:r>
        <w:t>CPI is what heavly depends on the makeup of the processor</w:t>
      </w:r>
    </w:p>
    <w:p w14:paraId="656B1B18" w14:textId="124E2878" w:rsidR="004D2C01" w:rsidRDefault="004D2C01" w:rsidP="004D2C01">
      <w:pPr>
        <w:pStyle w:val="ListParagraph"/>
        <w:numPr>
          <w:ilvl w:val="2"/>
          <w:numId w:val="5"/>
        </w:numPr>
      </w:pPr>
      <w:r>
        <w:t>CPI depends on the makeup of the instructions (what percent of instructino list is multiplication or what percent addition). Could change if different machine organizations.</w:t>
      </w:r>
    </w:p>
    <w:p w14:paraId="012F1352" w14:textId="03BC0EE2" w:rsidR="006D0343" w:rsidRDefault="006D0343" w:rsidP="004D2C01">
      <w:pPr>
        <w:pStyle w:val="ListParagraph"/>
        <w:numPr>
          <w:ilvl w:val="1"/>
          <w:numId w:val="5"/>
        </w:numPr>
      </w:pPr>
      <w:r>
        <w:t>CPI = sum of (CPI of every single instruction clas* the number of cycles per instruction of that class)</w:t>
      </w:r>
    </w:p>
    <w:p w14:paraId="6093A567" w14:textId="702F1819" w:rsidR="004D2C01" w:rsidRDefault="002A6235" w:rsidP="004D2C01">
      <w:pPr>
        <w:pStyle w:val="ListParagraph"/>
        <w:numPr>
          <w:ilvl w:val="0"/>
          <w:numId w:val="5"/>
        </w:numPr>
      </w:pPr>
      <w:r>
        <w:t>Benchmarks:</w:t>
      </w:r>
    </w:p>
    <w:p w14:paraId="59BC6706" w14:textId="5CC11282" w:rsidR="002A6235" w:rsidRDefault="002A6235" w:rsidP="002A6235">
      <w:pPr>
        <w:pStyle w:val="ListParagraph"/>
        <w:numPr>
          <w:ilvl w:val="1"/>
          <w:numId w:val="5"/>
        </w:numPr>
      </w:pPr>
      <w:r>
        <w:t>Microbenchmarks: measures 1 feature aka memory accesses or communication speed</w:t>
      </w:r>
    </w:p>
    <w:p w14:paraId="75EFFFBB" w14:textId="5BB3BD51" w:rsidR="002A6235" w:rsidRDefault="002A6235" w:rsidP="002A6235">
      <w:pPr>
        <w:pStyle w:val="ListParagraph"/>
        <w:numPr>
          <w:ilvl w:val="1"/>
          <w:numId w:val="5"/>
        </w:numPr>
      </w:pPr>
      <w:r>
        <w:t>Kernel: measures most computational-intensive part of app</w:t>
      </w:r>
    </w:p>
    <w:p w14:paraId="1972B7CD" w14:textId="71B83898" w:rsidR="002A6235" w:rsidRDefault="002A6235" w:rsidP="002A6235">
      <w:pPr>
        <w:pStyle w:val="ListParagraph"/>
        <w:numPr>
          <w:ilvl w:val="1"/>
          <w:numId w:val="5"/>
        </w:numPr>
      </w:pPr>
      <w:r>
        <w:t>Full App: account for everything</w:t>
      </w:r>
    </w:p>
    <w:p w14:paraId="4450BBD1" w14:textId="06C0D1ED" w:rsidR="002A6235" w:rsidRDefault="002A6235" w:rsidP="002A6235">
      <w:pPr>
        <w:pStyle w:val="ListParagraph"/>
        <w:numPr>
          <w:ilvl w:val="2"/>
          <w:numId w:val="5"/>
        </w:numPr>
      </w:pPr>
      <w:r>
        <w:t>Default: SPEC benchmark (System Performance Evaluation Cooperative)</w:t>
      </w:r>
    </w:p>
    <w:p w14:paraId="639E19A3" w14:textId="4F193577" w:rsidR="00C2392E" w:rsidRDefault="00C2392E" w:rsidP="00C2392E">
      <w:pPr>
        <w:pStyle w:val="Heading2"/>
      </w:pPr>
      <w:r>
        <w:t>Discussion</w:t>
      </w:r>
      <w:r w:rsidRPr="00B05BC8">
        <w:t xml:space="preserve"> 1; Thursday, October </w:t>
      </w:r>
      <w:r>
        <w:t>2</w:t>
      </w:r>
      <w:r w:rsidRPr="00B05BC8">
        <w:t>, 2020</w:t>
      </w:r>
    </w:p>
    <w:p w14:paraId="1524E62F" w14:textId="1E1A8C80" w:rsidR="00B848C6" w:rsidRPr="00B848C6" w:rsidRDefault="00B848C6" w:rsidP="00B848C6">
      <w:pPr>
        <w:rPr>
          <w:b/>
          <w:bCs/>
        </w:rPr>
      </w:pPr>
      <w:r w:rsidRPr="00B848C6">
        <w:rPr>
          <w:b/>
          <w:bCs/>
        </w:rPr>
        <w:t>Inside Thoughts and Notes:</w:t>
      </w:r>
    </w:p>
    <w:p w14:paraId="61892FAE" w14:textId="77777777" w:rsidR="00B848C6" w:rsidRDefault="00B848C6" w:rsidP="00B848C6">
      <w:r>
        <w:t>TA Discussion sessions are insanely helpful we didn’t learn anything about ISA in the actual lectures because it was more holistic but in the discussion session we’re going thru all the important parts of the RISCV ISA which is rly nice cuz he’s going thru the examples and everything.</w:t>
      </w:r>
    </w:p>
    <w:p w14:paraId="7B8CBF05" w14:textId="29AF1624" w:rsidR="00B848C6" w:rsidRPr="00B848C6" w:rsidRDefault="00B848C6" w:rsidP="00B848C6">
      <w:r>
        <w:t>Also what I said above about 75% being an A- is nothing I just went to CS97 and a 50% is a B+ like bruh what is wrong with these classes lmao.</w:t>
      </w:r>
    </w:p>
    <w:p w14:paraId="2E422134" w14:textId="10179C62" w:rsidR="002A6235" w:rsidRPr="003C4369" w:rsidRDefault="00C2392E" w:rsidP="00C2392E">
      <w:pPr>
        <w:rPr>
          <w:b/>
          <w:bCs/>
        </w:rPr>
      </w:pPr>
      <w:r w:rsidRPr="003C4369">
        <w:rPr>
          <w:b/>
          <w:bCs/>
        </w:rPr>
        <w:t xml:space="preserve">Class Notes: </w:t>
      </w:r>
    </w:p>
    <w:p w14:paraId="332ED6D2" w14:textId="77777777" w:rsidR="00C2392E" w:rsidRDefault="00C2392E" w:rsidP="00C2392E">
      <w:r>
        <w:t xml:space="preserve">Links: </w:t>
      </w:r>
    </w:p>
    <w:p w14:paraId="1C872C40" w14:textId="2A55D130" w:rsidR="00C2392E" w:rsidRDefault="000C6833" w:rsidP="00C2392E">
      <w:pPr>
        <w:pStyle w:val="ListParagraph"/>
        <w:numPr>
          <w:ilvl w:val="0"/>
          <w:numId w:val="5"/>
        </w:numPr>
      </w:pPr>
      <w:hyperlink r:id="rId9" w:history="1">
        <w:r w:rsidR="00C2392E" w:rsidRPr="00C61060">
          <w:rPr>
            <w:rStyle w:val="Hyperlink"/>
          </w:rPr>
          <w:t>http://www.riscvbook.com/greencard-20181213.pdf</w:t>
        </w:r>
      </w:hyperlink>
    </w:p>
    <w:p w14:paraId="74D72853" w14:textId="59E6CA9B" w:rsidR="00C2392E" w:rsidRDefault="000C6833" w:rsidP="00C2392E">
      <w:pPr>
        <w:pStyle w:val="ListParagraph"/>
        <w:numPr>
          <w:ilvl w:val="0"/>
          <w:numId w:val="5"/>
        </w:numPr>
      </w:pPr>
      <w:hyperlink r:id="rId10" w:history="1">
        <w:r w:rsidR="00C2392E" w:rsidRPr="00C61060">
          <w:rPr>
            <w:rStyle w:val="Hyperlink"/>
          </w:rPr>
          <w:t>https://www.cs.cornell.edu/courses/cs3410/2019sp/riscv/interpreter/</w:t>
        </w:r>
      </w:hyperlink>
      <w:r w:rsidR="00C2392E">
        <w:t xml:space="preserve"> </w:t>
      </w:r>
    </w:p>
    <w:p w14:paraId="05F78FB4" w14:textId="14713C2D" w:rsidR="003C4369" w:rsidRDefault="003C4369" w:rsidP="003C4369">
      <w:r>
        <w:t>ISA</w:t>
      </w:r>
    </w:p>
    <w:p w14:paraId="571E4D8F" w14:textId="08BC3042" w:rsidR="003C4369" w:rsidRDefault="00C45384" w:rsidP="003C4369">
      <w:pPr>
        <w:pStyle w:val="ListParagraph"/>
        <w:numPr>
          <w:ilvl w:val="0"/>
          <w:numId w:val="5"/>
        </w:numPr>
      </w:pPr>
      <w:r>
        <w:t>Destination register is actually put before the operand registers in RISC-V</w:t>
      </w:r>
    </w:p>
    <w:p w14:paraId="36941218" w14:textId="1A006F2E" w:rsidR="00C45384" w:rsidRDefault="00C45384" w:rsidP="00C45384">
      <w:pPr>
        <w:pStyle w:val="ListParagraph"/>
        <w:numPr>
          <w:ilvl w:val="1"/>
          <w:numId w:val="5"/>
        </w:numPr>
      </w:pPr>
      <w:r>
        <w:lastRenderedPageBreak/>
        <w:t>Add rd, rs1, rs2 # add : rd &lt;- rs1 + rs2</w:t>
      </w:r>
    </w:p>
    <w:p w14:paraId="1DB5FE4C" w14:textId="16078106" w:rsidR="00C45384" w:rsidRDefault="001555D4" w:rsidP="00C45384">
      <w:pPr>
        <w:pStyle w:val="ListParagraph"/>
        <w:numPr>
          <w:ilvl w:val="0"/>
          <w:numId w:val="5"/>
        </w:numPr>
      </w:pPr>
      <w:r>
        <w:t>Loading a</w:t>
      </w:r>
      <w:r w:rsidR="006967EC">
        <w:t>n integer into a register is easy all you have to do is add 0 to the immediate and load it into a register</w:t>
      </w:r>
    </w:p>
    <w:p w14:paraId="38ED89D6" w14:textId="534AAC89" w:rsidR="006967EC" w:rsidRDefault="006967EC" w:rsidP="006967EC">
      <w:pPr>
        <w:pStyle w:val="ListParagraph"/>
        <w:numPr>
          <w:ilvl w:val="1"/>
          <w:numId w:val="5"/>
        </w:numPr>
      </w:pPr>
      <w:r>
        <w:t>However, when you want to load a big, 32 bit number, instructions are already 32 bits so it</w:t>
      </w:r>
      <w:r w:rsidR="001862C9">
        <w:t xml:space="preserve"> requires two steps: add </w:t>
      </w:r>
      <w:r w:rsidR="00345F87">
        <w:t>and load upper immediate or (lui)</w:t>
      </w:r>
    </w:p>
    <w:p w14:paraId="72C9EA32" w14:textId="207D783A" w:rsidR="00345F87" w:rsidRDefault="00345F87" w:rsidP="00345F87">
      <w:pPr>
        <w:pStyle w:val="ListParagraph"/>
        <w:numPr>
          <w:ilvl w:val="2"/>
          <w:numId w:val="5"/>
        </w:numPr>
      </w:pPr>
      <w:r>
        <w:t>For example, lui x3, 1 and then addi x3, 1 will set x3 to 4097 which is actually bigger than what is allowed in a single addi instruction (size of the imm operand; will learn later)</w:t>
      </w:r>
    </w:p>
    <w:p w14:paraId="087A029F" w14:textId="60C31249" w:rsidR="009D00C4" w:rsidRDefault="009D00C4" w:rsidP="009D00C4">
      <w:pPr>
        <w:pStyle w:val="ListParagraph"/>
        <w:numPr>
          <w:ilvl w:val="0"/>
          <w:numId w:val="5"/>
        </w:numPr>
      </w:pPr>
      <w:r>
        <w:t>Load and store actually have opposite parameter lists like the +imm is on the src vs the dest for each so be careful ab that</w:t>
      </w:r>
    </w:p>
    <w:p w14:paraId="36A1613F" w14:textId="64452EFD" w:rsidR="009D00C4" w:rsidRDefault="00A6127E" w:rsidP="009D00C4">
      <w:pPr>
        <w:pStyle w:val="ListParagraph"/>
        <w:numPr>
          <w:ilvl w:val="0"/>
          <w:numId w:val="5"/>
        </w:numPr>
      </w:pPr>
      <w:r>
        <w:t xml:space="preserve">Also imm is measured in bytes so 1(x4) would be 1 byte after memory val at x4 not 1 int if u want 1 int ud do 4 bytes </w:t>
      </w:r>
    </w:p>
    <w:p w14:paraId="6655F271" w14:textId="4D813548" w:rsidR="00812866" w:rsidRDefault="00A6127E" w:rsidP="00854171">
      <w:pPr>
        <w:pStyle w:val="ListParagraph"/>
        <w:numPr>
          <w:ilvl w:val="0"/>
          <w:numId w:val="5"/>
        </w:numPr>
      </w:pPr>
      <w:r>
        <w:t xml:space="preserve"> is 32 bits: halfword is 16 bits: 1 bytes is 8 bits</w:t>
      </w:r>
    </w:p>
    <w:p w14:paraId="4EE2BC60" w14:textId="5C43B521" w:rsidR="00812866" w:rsidRDefault="00BD46CA" w:rsidP="009D00C4">
      <w:pPr>
        <w:pStyle w:val="ListParagraph"/>
        <w:numPr>
          <w:ilvl w:val="0"/>
          <w:numId w:val="5"/>
        </w:numPr>
      </w:pPr>
      <w:r w:rsidRPr="00BD46CA">
        <w:rPr>
          <w:noProof/>
        </w:rPr>
        <w:drawing>
          <wp:inline distT="0" distB="0" distL="0" distR="0" wp14:anchorId="48D928FA" wp14:editId="01135D65">
            <wp:extent cx="2303195" cy="2477386"/>
            <wp:effectExtent l="0" t="0" r="0" b="0"/>
            <wp:docPr id="4" name="Picture 4" descr="conventional register u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ventional register usages"/>
                    <pic:cNvPicPr/>
                  </pic:nvPicPr>
                  <pic:blipFill>
                    <a:blip r:embed="rId11"/>
                    <a:stretch>
                      <a:fillRect/>
                    </a:stretch>
                  </pic:blipFill>
                  <pic:spPr>
                    <a:xfrm>
                      <a:off x="0" y="0"/>
                      <a:ext cx="2312360" cy="2487244"/>
                    </a:xfrm>
                    <a:prstGeom prst="rect">
                      <a:avLst/>
                    </a:prstGeom>
                  </pic:spPr>
                </pic:pic>
              </a:graphicData>
            </a:graphic>
          </wp:inline>
        </w:drawing>
      </w:r>
    </w:p>
    <w:p w14:paraId="6412FED2" w14:textId="6389BAA9" w:rsidR="00BD46CA" w:rsidRDefault="00B848C6" w:rsidP="009D00C4">
      <w:pPr>
        <w:pStyle w:val="ListParagraph"/>
        <w:numPr>
          <w:ilvl w:val="0"/>
          <w:numId w:val="5"/>
        </w:numPr>
      </w:pPr>
      <w:r>
        <w:t>Save values on the stack (sp = stack pointer) (x2 normally)</w:t>
      </w:r>
    </w:p>
    <w:p w14:paraId="35CAD124" w14:textId="6DB8704B" w:rsidR="00B848C6" w:rsidRDefault="00B848C6" w:rsidP="00B848C6">
      <w:pPr>
        <w:pStyle w:val="ListParagraph"/>
        <w:numPr>
          <w:ilvl w:val="1"/>
          <w:numId w:val="5"/>
        </w:numPr>
      </w:pPr>
      <w:r>
        <w:t>Contains address of last inserted element</w:t>
      </w:r>
    </w:p>
    <w:p w14:paraId="4C498DA4" w14:textId="2F515092" w:rsidR="00B848C6" w:rsidRDefault="00B848C6" w:rsidP="00B848C6">
      <w:pPr>
        <w:pStyle w:val="ListParagraph"/>
        <w:numPr>
          <w:ilvl w:val="1"/>
          <w:numId w:val="5"/>
        </w:numPr>
      </w:pPr>
      <w:r>
        <w:t>Pushing rs1 onto the stack</w:t>
      </w:r>
    </w:p>
    <w:p w14:paraId="57B8E8BA" w14:textId="371C1B21" w:rsidR="00B848C6" w:rsidRDefault="00B848C6" w:rsidP="00B848C6">
      <w:pPr>
        <w:pStyle w:val="ListParagraph"/>
        <w:numPr>
          <w:ilvl w:val="2"/>
          <w:numId w:val="5"/>
        </w:numPr>
      </w:pPr>
      <w:r>
        <w:t>Addi sp, sp, -4</w:t>
      </w:r>
    </w:p>
    <w:p w14:paraId="03A59EBB" w14:textId="5D8CAC28" w:rsidR="00B848C6" w:rsidRDefault="00B848C6" w:rsidP="00B848C6">
      <w:pPr>
        <w:pStyle w:val="ListParagraph"/>
        <w:numPr>
          <w:ilvl w:val="2"/>
          <w:numId w:val="5"/>
        </w:numPr>
      </w:pPr>
      <w:r>
        <w:t>Sw rs1, 0(sp)</w:t>
      </w:r>
    </w:p>
    <w:p w14:paraId="78B5606E" w14:textId="099E5439" w:rsidR="00B848C6" w:rsidRDefault="00B848C6" w:rsidP="00B848C6">
      <w:pPr>
        <w:pStyle w:val="ListParagraph"/>
        <w:numPr>
          <w:ilvl w:val="1"/>
          <w:numId w:val="5"/>
        </w:numPr>
      </w:pPr>
      <w:r>
        <w:t>Popping stack top element and putting it into rd</w:t>
      </w:r>
    </w:p>
    <w:p w14:paraId="47E001F8" w14:textId="7DF8725A" w:rsidR="00B848C6" w:rsidRDefault="00B848C6" w:rsidP="00B848C6">
      <w:pPr>
        <w:pStyle w:val="ListParagraph"/>
        <w:numPr>
          <w:ilvl w:val="2"/>
          <w:numId w:val="5"/>
        </w:numPr>
      </w:pPr>
      <w:r>
        <w:t>Lw rd, 0(sp)</w:t>
      </w:r>
    </w:p>
    <w:p w14:paraId="3630D84D" w14:textId="57C4215E" w:rsidR="00B848C6" w:rsidRDefault="00B848C6" w:rsidP="00B848C6">
      <w:pPr>
        <w:pStyle w:val="ListParagraph"/>
        <w:numPr>
          <w:ilvl w:val="2"/>
          <w:numId w:val="5"/>
        </w:numPr>
      </w:pPr>
      <w:r>
        <w:t>Addi sp, sp, 4</w:t>
      </w:r>
    </w:p>
    <w:p w14:paraId="3543E9FC" w14:textId="3CF137D3" w:rsidR="00B848C6" w:rsidRDefault="00B848C6" w:rsidP="009D00C4">
      <w:pPr>
        <w:pStyle w:val="ListParagraph"/>
        <w:numPr>
          <w:ilvl w:val="0"/>
          <w:numId w:val="5"/>
        </w:numPr>
      </w:pPr>
      <w:r>
        <w:t>GO LOOK AT FUNCTION CALLS AND REVIEW HOW TO WRITE ASSEMBLY FOR THAT/UNDERSTAND</w:t>
      </w:r>
    </w:p>
    <w:p w14:paraId="0CF75DD7" w14:textId="5EF289E3" w:rsidR="00B848C6" w:rsidRDefault="00B848C6" w:rsidP="009D00C4">
      <w:pPr>
        <w:pStyle w:val="ListParagraph"/>
        <w:numPr>
          <w:ilvl w:val="0"/>
          <w:numId w:val="5"/>
        </w:numPr>
      </w:pPr>
      <w:r w:rsidRPr="00B848C6">
        <w:rPr>
          <w:noProof/>
        </w:rPr>
        <w:lastRenderedPageBreak/>
        <w:drawing>
          <wp:inline distT="0" distB="0" distL="0" distR="0" wp14:anchorId="174F93C1" wp14:editId="74B15835">
            <wp:extent cx="4518837" cy="2469911"/>
            <wp:effectExtent l="0" t="0" r="254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2"/>
                    <a:stretch>
                      <a:fillRect/>
                    </a:stretch>
                  </pic:blipFill>
                  <pic:spPr>
                    <a:xfrm>
                      <a:off x="0" y="0"/>
                      <a:ext cx="4536766" cy="2479711"/>
                    </a:xfrm>
                    <a:prstGeom prst="rect">
                      <a:avLst/>
                    </a:prstGeom>
                  </pic:spPr>
                </pic:pic>
              </a:graphicData>
            </a:graphic>
          </wp:inline>
        </w:drawing>
      </w:r>
    </w:p>
    <w:p w14:paraId="19A0AB06" w14:textId="294DD143" w:rsidR="00B848C6" w:rsidRDefault="00B848C6" w:rsidP="009D00C4">
      <w:pPr>
        <w:pStyle w:val="ListParagraph"/>
        <w:numPr>
          <w:ilvl w:val="0"/>
          <w:numId w:val="5"/>
        </w:numPr>
      </w:pPr>
      <w:r>
        <w:t>Recursive function calls essentially need 3 flags, the initial function flag, the recursion loop flag, and the return output flag: use branch statement and jump statements to rn the recursive loop</w:t>
      </w:r>
    </w:p>
    <w:p w14:paraId="55AAB567" w14:textId="6CFCD2C5" w:rsidR="00B848C6" w:rsidRDefault="00B848C6" w:rsidP="00B848C6">
      <w:pPr>
        <w:pStyle w:val="ListParagraph"/>
        <w:numPr>
          <w:ilvl w:val="1"/>
          <w:numId w:val="5"/>
        </w:numPr>
      </w:pPr>
      <w:r>
        <w:t>Make sure to have a jump with x0 at the end to quit out</w:t>
      </w:r>
    </w:p>
    <w:p w14:paraId="205CEA64" w14:textId="2CD07A76" w:rsidR="00B848C6" w:rsidRDefault="00B848C6" w:rsidP="00582324">
      <w:pPr>
        <w:pStyle w:val="ListParagraph"/>
        <w:numPr>
          <w:ilvl w:val="1"/>
          <w:numId w:val="5"/>
        </w:numPr>
      </w:pPr>
      <w:r>
        <w:t>MAKE SURE to change the value of sp back</w:t>
      </w:r>
    </w:p>
    <w:p w14:paraId="2C260302" w14:textId="70263FB8" w:rsidR="00255A69" w:rsidRDefault="00385CE5" w:rsidP="00385CE5">
      <w:r>
        <w:t>Exercises</w:t>
      </w:r>
    </w:p>
    <w:p w14:paraId="06675AB3" w14:textId="26746EC9" w:rsidR="00385CE5" w:rsidRDefault="00385CE5" w:rsidP="00385CE5">
      <w:pPr>
        <w:pStyle w:val="ListParagraph"/>
        <w:numPr>
          <w:ilvl w:val="0"/>
          <w:numId w:val="5"/>
        </w:numPr>
      </w:pPr>
      <w:r>
        <w:t>X1 = a, x2 = b, -&gt; x1 = 4a + b + 1, x2 = b</w:t>
      </w:r>
    </w:p>
    <w:p w14:paraId="5BCACEDD" w14:textId="478F9BCB" w:rsidR="00385CE5" w:rsidRDefault="00385CE5" w:rsidP="000C56C4">
      <w:pPr>
        <w:pStyle w:val="ListParagraph"/>
        <w:numPr>
          <w:ilvl w:val="1"/>
          <w:numId w:val="5"/>
        </w:numPr>
      </w:pPr>
      <w:r>
        <w:t xml:space="preserve">Slli x1, </w:t>
      </w:r>
      <w:r w:rsidR="000C56C4">
        <w:t xml:space="preserve">xi, </w:t>
      </w:r>
      <w:r>
        <w:t>2</w:t>
      </w:r>
    </w:p>
    <w:p w14:paraId="4E01E838" w14:textId="72596B0E" w:rsidR="00385CE5" w:rsidRDefault="00385CE5" w:rsidP="000C56C4">
      <w:pPr>
        <w:pStyle w:val="ListParagraph"/>
        <w:numPr>
          <w:ilvl w:val="1"/>
          <w:numId w:val="5"/>
        </w:numPr>
      </w:pPr>
      <w:r>
        <w:t xml:space="preserve">Add x1, </w:t>
      </w:r>
      <w:r w:rsidR="000C56C4">
        <w:t>x1, x2</w:t>
      </w:r>
    </w:p>
    <w:p w14:paraId="6B6CDF09" w14:textId="6B588FB6" w:rsidR="000C56C4" w:rsidRDefault="000C56C4" w:rsidP="000C56C4">
      <w:pPr>
        <w:pStyle w:val="ListParagraph"/>
        <w:numPr>
          <w:ilvl w:val="1"/>
          <w:numId w:val="5"/>
        </w:numPr>
      </w:pPr>
      <w:r>
        <w:t>Addi x1, x1, 1</w:t>
      </w:r>
    </w:p>
    <w:p w14:paraId="731D7576" w14:textId="6EDC3DDA" w:rsidR="00B848C6" w:rsidRDefault="00B848C6" w:rsidP="009D00C4">
      <w:pPr>
        <w:pStyle w:val="ListParagraph"/>
        <w:numPr>
          <w:ilvl w:val="0"/>
          <w:numId w:val="5"/>
        </w:numPr>
      </w:pPr>
      <w:r>
        <w:t>Loop</w:t>
      </w:r>
    </w:p>
    <w:p w14:paraId="3F8E3892" w14:textId="71700FDD" w:rsidR="000C56C4" w:rsidRDefault="00BD46CA" w:rsidP="00B848C6">
      <w:pPr>
        <w:pStyle w:val="ListParagraph"/>
        <w:numPr>
          <w:ilvl w:val="1"/>
          <w:numId w:val="5"/>
        </w:numPr>
      </w:pPr>
      <w:r>
        <w:t>Addi x3, x0, 0</w:t>
      </w:r>
    </w:p>
    <w:p w14:paraId="7569B88A" w14:textId="495D95A8" w:rsidR="00BD46CA" w:rsidRDefault="00BD46CA" w:rsidP="00B848C6">
      <w:pPr>
        <w:pStyle w:val="ListParagraph"/>
        <w:numPr>
          <w:ilvl w:val="1"/>
          <w:numId w:val="5"/>
        </w:numPr>
      </w:pPr>
      <w:r>
        <w:t>Loop:</w:t>
      </w:r>
    </w:p>
    <w:p w14:paraId="26432B8B" w14:textId="21C79823" w:rsidR="00BD46CA" w:rsidRDefault="00BD46CA" w:rsidP="00B848C6">
      <w:pPr>
        <w:pStyle w:val="ListParagraph"/>
        <w:numPr>
          <w:ilvl w:val="2"/>
          <w:numId w:val="5"/>
        </w:numPr>
      </w:pPr>
      <w:r>
        <w:t>Beq x1, x0, end</w:t>
      </w:r>
    </w:p>
    <w:p w14:paraId="012433B6" w14:textId="0BF026B1" w:rsidR="00BD46CA" w:rsidRDefault="00BD46CA" w:rsidP="00B848C6">
      <w:pPr>
        <w:pStyle w:val="ListParagraph"/>
        <w:numPr>
          <w:ilvl w:val="2"/>
          <w:numId w:val="5"/>
        </w:numPr>
      </w:pPr>
      <w:r>
        <w:t>Add x3, x3, x2</w:t>
      </w:r>
    </w:p>
    <w:p w14:paraId="17091B1C" w14:textId="71A1867E" w:rsidR="00BD46CA" w:rsidRDefault="00BD46CA" w:rsidP="00B848C6">
      <w:pPr>
        <w:pStyle w:val="ListParagraph"/>
        <w:numPr>
          <w:ilvl w:val="2"/>
          <w:numId w:val="5"/>
        </w:numPr>
      </w:pPr>
      <w:r>
        <w:t>Subi, x1, x1, 1</w:t>
      </w:r>
    </w:p>
    <w:p w14:paraId="5CB17A3F" w14:textId="1313A2A4" w:rsidR="00BD46CA" w:rsidRDefault="00BD46CA" w:rsidP="00B848C6">
      <w:pPr>
        <w:pStyle w:val="ListParagraph"/>
        <w:numPr>
          <w:ilvl w:val="2"/>
          <w:numId w:val="5"/>
        </w:numPr>
      </w:pPr>
      <w:r>
        <w:t>Jal x0, loop</w:t>
      </w:r>
    </w:p>
    <w:p w14:paraId="357E2178" w14:textId="54F6CA72" w:rsidR="00BD46CA" w:rsidRDefault="00BD46CA" w:rsidP="00B848C6">
      <w:pPr>
        <w:pStyle w:val="ListParagraph"/>
        <w:numPr>
          <w:ilvl w:val="1"/>
          <w:numId w:val="5"/>
        </w:numPr>
      </w:pPr>
      <w:r>
        <w:t>End:</w:t>
      </w:r>
    </w:p>
    <w:p w14:paraId="1AC15F7E" w14:textId="5D99531B" w:rsidR="00582324" w:rsidRDefault="00582324" w:rsidP="00582324">
      <w:pPr>
        <w:pStyle w:val="ListParagraph"/>
        <w:numPr>
          <w:ilvl w:val="0"/>
          <w:numId w:val="5"/>
        </w:numPr>
      </w:pPr>
      <w:r>
        <w:t>Recursive Example</w:t>
      </w:r>
    </w:p>
    <w:p w14:paraId="1359BB28" w14:textId="482B4BCC" w:rsidR="00582324" w:rsidRDefault="00B848C6" w:rsidP="00DA38E1">
      <w:pPr>
        <w:pStyle w:val="ListParagraph"/>
        <w:numPr>
          <w:ilvl w:val="1"/>
          <w:numId w:val="5"/>
        </w:numPr>
      </w:pPr>
      <w:r w:rsidRPr="00B848C6">
        <w:rPr>
          <w:noProof/>
        </w:rPr>
        <w:drawing>
          <wp:inline distT="0" distB="0" distL="0" distR="0" wp14:anchorId="34E7A0C6" wp14:editId="0AA0BCE7">
            <wp:extent cx="3817088" cy="2428908"/>
            <wp:effectExtent l="0" t="0" r="571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3834425" cy="2439940"/>
                    </a:xfrm>
                    <a:prstGeom prst="rect">
                      <a:avLst/>
                    </a:prstGeom>
                  </pic:spPr>
                </pic:pic>
              </a:graphicData>
            </a:graphic>
          </wp:inline>
        </w:drawing>
      </w:r>
    </w:p>
    <w:p w14:paraId="34131E97" w14:textId="7AFC4165" w:rsidR="00F2158B" w:rsidRDefault="00F2158B" w:rsidP="00F2158B">
      <w:pPr>
        <w:pStyle w:val="Heading2"/>
      </w:pPr>
      <w:r>
        <w:lastRenderedPageBreak/>
        <w:t>Lecture 2</w:t>
      </w:r>
      <w:r w:rsidRPr="00B05BC8">
        <w:t xml:space="preserve">; </w:t>
      </w:r>
      <w:r>
        <w:t>Tuesday</w:t>
      </w:r>
      <w:r w:rsidRPr="00B05BC8">
        <w:t xml:space="preserve">, October </w:t>
      </w:r>
      <w:r>
        <w:t>6</w:t>
      </w:r>
      <w:r w:rsidRPr="00B05BC8">
        <w:t>, 2020</w:t>
      </w:r>
    </w:p>
    <w:p w14:paraId="3A65B302" w14:textId="55BE0DD0" w:rsidR="00CA599B" w:rsidRDefault="003A7F1D" w:rsidP="00CA599B">
      <w:pPr>
        <w:rPr>
          <w:b/>
          <w:bCs/>
        </w:rPr>
      </w:pPr>
      <w:r>
        <w:rPr>
          <w:b/>
          <w:bCs/>
        </w:rPr>
        <w:t>Random Notes and Stuff</w:t>
      </w:r>
    </w:p>
    <w:p w14:paraId="7724DACC" w14:textId="701D504D" w:rsidR="003A7F1D" w:rsidRDefault="003A7F1D" w:rsidP="003A7F1D">
      <w:pPr>
        <w:pStyle w:val="ListParagraph"/>
        <w:numPr>
          <w:ilvl w:val="0"/>
          <w:numId w:val="5"/>
        </w:numPr>
      </w:pPr>
      <w:r>
        <w:rPr>
          <w:noProof/>
        </w:rPr>
        <w:drawing>
          <wp:inline distT="0" distB="0" distL="0" distR="0" wp14:anchorId="4AEA1DA0" wp14:editId="0142860D">
            <wp:extent cx="5943600" cy="1598930"/>
            <wp:effectExtent l="0" t="0" r="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14:paraId="2F9E80ED" w14:textId="472744F2" w:rsidR="003A7F1D" w:rsidRPr="003A7F1D" w:rsidRDefault="003A7F1D" w:rsidP="003A7F1D">
      <w:pPr>
        <w:pStyle w:val="ListParagraph"/>
        <w:numPr>
          <w:ilvl w:val="0"/>
          <w:numId w:val="5"/>
        </w:numPr>
      </w:pPr>
      <w:r>
        <w:t>Bruh wtf ^^</w:t>
      </w:r>
    </w:p>
    <w:p w14:paraId="424B2E53" w14:textId="6EA21785" w:rsidR="004C1283" w:rsidRPr="004C1283" w:rsidRDefault="004C1283" w:rsidP="004C1283">
      <w:pPr>
        <w:rPr>
          <w:b/>
          <w:bCs/>
        </w:rPr>
      </w:pPr>
      <w:r w:rsidRPr="004C1283">
        <w:rPr>
          <w:b/>
          <w:bCs/>
        </w:rPr>
        <w:t>Class Material Notes</w:t>
      </w:r>
    </w:p>
    <w:p w14:paraId="47170147" w14:textId="77777777" w:rsidR="00F2158B" w:rsidRDefault="00F2158B" w:rsidP="00F2158B">
      <w:pPr>
        <w:pStyle w:val="ListParagraph"/>
        <w:numPr>
          <w:ilvl w:val="0"/>
          <w:numId w:val="5"/>
        </w:numPr>
      </w:pPr>
      <w:r>
        <w:t xml:space="preserve">Amdahl’s law: </w:t>
      </w:r>
    </w:p>
    <w:p w14:paraId="4007AD46" w14:textId="3D931C14" w:rsidR="00F2158B" w:rsidRDefault="00F2158B" w:rsidP="00F2158B">
      <w:pPr>
        <w:pStyle w:val="ListParagraph"/>
        <w:numPr>
          <w:ilvl w:val="1"/>
          <w:numId w:val="5"/>
        </w:numPr>
      </w:pPr>
      <w:r>
        <w:t>exe time after improvement = exe time affected / amt of improvement + exe time unaffected</w:t>
      </w:r>
    </w:p>
    <w:p w14:paraId="4FA8FFC9" w14:textId="661B2642" w:rsidR="00F2158B" w:rsidRDefault="00F2158B" w:rsidP="00F2158B">
      <w:pPr>
        <w:pStyle w:val="ListParagraph"/>
        <w:numPr>
          <w:ilvl w:val="1"/>
          <w:numId w:val="5"/>
        </w:numPr>
      </w:pPr>
      <w:r>
        <w:t>make the common case fast (aka the thing that happens most often)</w:t>
      </w:r>
    </w:p>
    <w:p w14:paraId="3A97A212" w14:textId="53E8E533" w:rsidR="00F2158B" w:rsidRDefault="00F2158B" w:rsidP="00F2158B">
      <w:pPr>
        <w:pStyle w:val="ListParagraph"/>
        <w:numPr>
          <w:ilvl w:val="0"/>
          <w:numId w:val="5"/>
        </w:numPr>
      </w:pPr>
      <w:r>
        <w:t>Power = capacitive load * voltage^2 * frequency</w:t>
      </w:r>
    </w:p>
    <w:p w14:paraId="28ADB669" w14:textId="2ABB673D" w:rsidR="004C1283" w:rsidRDefault="004C1283" w:rsidP="004C1283">
      <w:pPr>
        <w:pStyle w:val="ListParagraph"/>
        <w:numPr>
          <w:ilvl w:val="1"/>
          <w:numId w:val="5"/>
        </w:numPr>
      </w:pPr>
      <w:r>
        <w:t>Capacitive load depends on chip mechanics and circuitry</w:t>
      </w:r>
    </w:p>
    <w:p w14:paraId="0558444B" w14:textId="6F509E55" w:rsidR="00F2158B" w:rsidRDefault="00F2158B" w:rsidP="00F2158B">
      <w:pPr>
        <w:pStyle w:val="ListParagraph"/>
        <w:numPr>
          <w:ilvl w:val="1"/>
          <w:numId w:val="5"/>
        </w:numPr>
      </w:pPr>
      <w:r>
        <w:t>FIX PROBLEM 4 IN HW 1</w:t>
      </w:r>
    </w:p>
    <w:p w14:paraId="02D70E41" w14:textId="0DDEC7D8" w:rsidR="00F2158B" w:rsidRDefault="004C1283" w:rsidP="00F2158B">
      <w:pPr>
        <w:pStyle w:val="ListParagraph"/>
        <w:numPr>
          <w:ilvl w:val="0"/>
          <w:numId w:val="5"/>
        </w:numPr>
      </w:pPr>
      <w:r>
        <w:t>Multicore Processors (industry moving in this direction because ^^ too hard to implement)</w:t>
      </w:r>
    </w:p>
    <w:p w14:paraId="36A56E07" w14:textId="685146CC" w:rsidR="004C1283" w:rsidRDefault="004C1283" w:rsidP="004C1283">
      <w:pPr>
        <w:pStyle w:val="ListParagraph"/>
        <w:numPr>
          <w:ilvl w:val="1"/>
          <w:numId w:val="5"/>
        </w:numPr>
      </w:pPr>
      <w:r>
        <w:t>More than 1 processor per chip: requires explicit parallel programming</w:t>
      </w:r>
    </w:p>
    <w:p w14:paraId="1115FA65" w14:textId="0D0136A9" w:rsidR="004C1283" w:rsidRDefault="004C1283" w:rsidP="004C1283">
      <w:pPr>
        <w:pStyle w:val="ListParagraph"/>
        <w:numPr>
          <w:ilvl w:val="0"/>
          <w:numId w:val="5"/>
        </w:numPr>
      </w:pPr>
      <w:r>
        <w:t>Constraints of an ISA: performance, power, area, cost.</w:t>
      </w:r>
    </w:p>
    <w:p w14:paraId="25197ED5" w14:textId="0473C3F3" w:rsidR="004C1283" w:rsidRDefault="004C1283" w:rsidP="00CA599B">
      <w:pPr>
        <w:pStyle w:val="ListParagraph"/>
        <w:numPr>
          <w:ilvl w:val="0"/>
          <w:numId w:val="5"/>
        </w:numPr>
      </w:pPr>
      <w:r>
        <w:t>Von Neumann Architecture</w:t>
      </w:r>
      <w:r w:rsidR="00CA599B">
        <w:t>: instructions + data stored in memory</w:t>
      </w:r>
    </w:p>
    <w:p w14:paraId="6830E0F8" w14:textId="3F500360" w:rsidR="00CA599B" w:rsidRDefault="00CA599B" w:rsidP="00CA599B">
      <w:pPr>
        <w:pStyle w:val="ListParagraph"/>
        <w:numPr>
          <w:ilvl w:val="1"/>
          <w:numId w:val="5"/>
        </w:numPr>
      </w:pPr>
      <w:r>
        <w:t xml:space="preserve">Control: </w:t>
      </w:r>
    </w:p>
    <w:p w14:paraId="7B9E5C41" w14:textId="37368AF0" w:rsidR="00CA599B" w:rsidRDefault="00CA599B" w:rsidP="00CA599B">
      <w:pPr>
        <w:pStyle w:val="ListParagraph"/>
        <w:numPr>
          <w:ilvl w:val="2"/>
          <w:numId w:val="5"/>
        </w:numPr>
      </w:pPr>
      <w:r w:rsidRPr="00CA599B">
        <w:rPr>
          <w:noProof/>
        </w:rPr>
        <w:drawing>
          <wp:inline distT="0" distB="0" distL="0" distR="0" wp14:anchorId="3C8D4869" wp14:editId="4BB699C9">
            <wp:extent cx="3812721" cy="706331"/>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3893946" cy="721378"/>
                    </a:xfrm>
                    <a:prstGeom prst="rect">
                      <a:avLst/>
                    </a:prstGeom>
                  </pic:spPr>
                </pic:pic>
              </a:graphicData>
            </a:graphic>
          </wp:inline>
        </w:drawing>
      </w:r>
    </w:p>
    <w:p w14:paraId="427CE7A3" w14:textId="7D5F643A" w:rsidR="00CA599B" w:rsidRDefault="00CA599B" w:rsidP="00CA599B">
      <w:pPr>
        <w:pStyle w:val="ListParagraph"/>
        <w:numPr>
          <w:ilvl w:val="1"/>
          <w:numId w:val="5"/>
        </w:numPr>
      </w:pPr>
      <w:r>
        <w:t>Datapath:</w:t>
      </w:r>
    </w:p>
    <w:p w14:paraId="4F94F949" w14:textId="06FA006D" w:rsidR="00CA599B" w:rsidRDefault="00CA599B" w:rsidP="00CA599B">
      <w:pPr>
        <w:pStyle w:val="ListParagraph"/>
        <w:numPr>
          <w:ilvl w:val="2"/>
          <w:numId w:val="5"/>
        </w:numPr>
      </w:pPr>
      <w:r w:rsidRPr="00CA599B">
        <w:rPr>
          <w:noProof/>
        </w:rPr>
        <w:drawing>
          <wp:inline distT="0" distB="0" distL="0" distR="0" wp14:anchorId="78829196" wp14:editId="200550D0">
            <wp:extent cx="4139293" cy="629739"/>
            <wp:effectExtent l="0" t="0" r="127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4229836" cy="643514"/>
                    </a:xfrm>
                    <a:prstGeom prst="rect">
                      <a:avLst/>
                    </a:prstGeom>
                  </pic:spPr>
                </pic:pic>
              </a:graphicData>
            </a:graphic>
          </wp:inline>
        </w:drawing>
      </w:r>
    </w:p>
    <w:p w14:paraId="3FEF064D" w14:textId="1C610797" w:rsidR="00CA599B" w:rsidRDefault="00CA599B" w:rsidP="00CA599B">
      <w:pPr>
        <w:pStyle w:val="ListParagraph"/>
        <w:numPr>
          <w:ilvl w:val="0"/>
          <w:numId w:val="5"/>
        </w:numPr>
      </w:pPr>
      <w:r>
        <w:t>ISA sits right below firmware and right above instruction set processor</w:t>
      </w:r>
    </w:p>
    <w:p w14:paraId="516CECD1" w14:textId="56105450" w:rsidR="00CA599B" w:rsidRDefault="00CA599B" w:rsidP="00CA599B">
      <w:pPr>
        <w:pStyle w:val="ListParagraph"/>
        <w:numPr>
          <w:ilvl w:val="1"/>
          <w:numId w:val="5"/>
        </w:numPr>
      </w:pPr>
      <w:r>
        <w:t>Visible to the assembly programmer who needs to undersatnd the ISA</w:t>
      </w:r>
    </w:p>
    <w:p w14:paraId="4B7F62C5" w14:textId="0B2F767D" w:rsidR="00CA599B" w:rsidRDefault="00CA599B" w:rsidP="00CA599B">
      <w:pPr>
        <w:pStyle w:val="ListParagraph"/>
        <w:numPr>
          <w:ilvl w:val="0"/>
          <w:numId w:val="5"/>
        </w:numPr>
      </w:pPr>
      <w:r>
        <w:t>Instruction: Instruction fetch -&gt; Instruction decode -&gt; Operand fetch -&gt; execute -&gt; result store -&gt; next instruction</w:t>
      </w:r>
    </w:p>
    <w:p w14:paraId="36E1440C" w14:textId="68154EE6" w:rsidR="00CA599B" w:rsidRDefault="00D24191" w:rsidP="00D24191">
      <w:pPr>
        <w:pStyle w:val="ListParagraph"/>
        <w:numPr>
          <w:ilvl w:val="0"/>
          <w:numId w:val="5"/>
        </w:numPr>
      </w:pPr>
      <w:r>
        <w:t>RISC has a fixed instruction set of 4 bytes (unlike x86-64 which is variable)</w:t>
      </w:r>
    </w:p>
    <w:p w14:paraId="1480A9DF" w14:textId="6D28E95F" w:rsidR="00D24191" w:rsidRDefault="00D24191" w:rsidP="00D24191">
      <w:pPr>
        <w:pStyle w:val="ListParagraph"/>
        <w:numPr>
          <w:ilvl w:val="1"/>
          <w:numId w:val="5"/>
        </w:numPr>
      </w:pPr>
      <w:r>
        <w:t>Also has 32 registers</w:t>
      </w:r>
    </w:p>
    <w:p w14:paraId="558DCA69" w14:textId="711E8262" w:rsidR="00D24191" w:rsidRDefault="00F908AA" w:rsidP="00D24191">
      <w:pPr>
        <w:pStyle w:val="ListParagraph"/>
        <w:numPr>
          <w:ilvl w:val="0"/>
          <w:numId w:val="5"/>
        </w:numPr>
      </w:pPr>
      <w:r>
        <w:t>Types of machines (w.r.t operands on register/memory)</w:t>
      </w:r>
    </w:p>
    <w:p w14:paraId="3A7CD4AD" w14:textId="3A01A4D5" w:rsidR="00F908AA" w:rsidRDefault="00F908AA" w:rsidP="00F908AA">
      <w:pPr>
        <w:pStyle w:val="ListParagraph"/>
        <w:numPr>
          <w:ilvl w:val="1"/>
          <w:numId w:val="5"/>
        </w:numPr>
      </w:pPr>
      <w:r>
        <w:t>Stack machine, Acculumator Machine, Register-Memory Machine, Load-Store Machine (RISC 5, MIPS)</w:t>
      </w:r>
    </w:p>
    <w:p w14:paraId="6C1D5ADD" w14:textId="0C99CAAD" w:rsidR="00F908AA" w:rsidRDefault="00F908AA" w:rsidP="00F908AA">
      <w:pPr>
        <w:pStyle w:val="ListParagraph"/>
        <w:numPr>
          <w:ilvl w:val="1"/>
          <w:numId w:val="5"/>
        </w:numPr>
      </w:pPr>
      <w:r>
        <w:t>For a + b = c</w:t>
      </w:r>
    </w:p>
    <w:p w14:paraId="15893634" w14:textId="03010985" w:rsidR="00F908AA" w:rsidRDefault="00F908AA" w:rsidP="00F908AA">
      <w:pPr>
        <w:pStyle w:val="ListParagraph"/>
        <w:numPr>
          <w:ilvl w:val="2"/>
          <w:numId w:val="5"/>
        </w:numPr>
      </w:pPr>
      <w:r>
        <w:lastRenderedPageBreak/>
        <w:t>Stack: push a, push b, add, pop c</w:t>
      </w:r>
    </w:p>
    <w:p w14:paraId="59D6EF68" w14:textId="0CF06175" w:rsidR="00F908AA" w:rsidRDefault="00F908AA" w:rsidP="00F908AA">
      <w:pPr>
        <w:pStyle w:val="ListParagraph"/>
        <w:numPr>
          <w:ilvl w:val="2"/>
          <w:numId w:val="5"/>
        </w:numPr>
      </w:pPr>
      <w:r>
        <w:t>Accumulator: load a, add b, store c</w:t>
      </w:r>
    </w:p>
    <w:p w14:paraId="7CD76B90" w14:textId="4DF58602" w:rsidR="00F908AA" w:rsidRDefault="00F908AA" w:rsidP="00F908AA">
      <w:pPr>
        <w:pStyle w:val="ListParagraph"/>
        <w:numPr>
          <w:ilvl w:val="2"/>
          <w:numId w:val="5"/>
        </w:numPr>
      </w:pPr>
      <w:r>
        <w:t>Register-Memory: add c, a, b</w:t>
      </w:r>
    </w:p>
    <w:p w14:paraId="5F22E6FF" w14:textId="64312388" w:rsidR="00F908AA" w:rsidRDefault="00F908AA" w:rsidP="00F908AA">
      <w:pPr>
        <w:pStyle w:val="ListParagraph"/>
        <w:numPr>
          <w:ilvl w:val="2"/>
          <w:numId w:val="5"/>
        </w:numPr>
      </w:pPr>
      <w:r>
        <w:t>Load-store: load r1, a; load r2, b; add r3, r1, r2; store c, r3</w:t>
      </w:r>
    </w:p>
    <w:p w14:paraId="4C2CFF6F" w14:textId="60D2BB38" w:rsidR="00F908AA" w:rsidRDefault="00F2271D" w:rsidP="00F2271D">
      <w:pPr>
        <w:pStyle w:val="ListParagraph"/>
        <w:numPr>
          <w:ilvl w:val="0"/>
          <w:numId w:val="5"/>
        </w:numPr>
      </w:pPr>
      <w:r>
        <w:t>RISC V has 32 64-bit registers</w:t>
      </w:r>
    </w:p>
    <w:p w14:paraId="0F652B9D" w14:textId="6F6C7171" w:rsidR="00F2271D" w:rsidRDefault="00F2271D" w:rsidP="00F2271D">
      <w:pPr>
        <w:pStyle w:val="ListParagraph"/>
        <w:numPr>
          <w:ilvl w:val="1"/>
          <w:numId w:val="5"/>
        </w:numPr>
      </w:pPr>
      <w:r>
        <w:t>32-bit data is called a word</w:t>
      </w:r>
    </w:p>
    <w:p w14:paraId="2E48DE6F" w14:textId="2D4E3C10" w:rsidR="00F2271D" w:rsidRDefault="00F2271D" w:rsidP="00F2271D">
      <w:pPr>
        <w:pStyle w:val="ListParagraph"/>
        <w:numPr>
          <w:ilvl w:val="1"/>
          <w:numId w:val="5"/>
        </w:numPr>
      </w:pPr>
      <w:r>
        <w:rPr>
          <w:noProof/>
        </w:rPr>
        <w:drawing>
          <wp:inline distT="0" distB="0" distL="0" distR="0" wp14:anchorId="3D000BC9" wp14:editId="440E1C20">
            <wp:extent cx="2203939" cy="2052536"/>
            <wp:effectExtent l="0" t="0" r="6350" b="508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5666" cy="2100710"/>
                    </a:xfrm>
                    <a:prstGeom prst="rect">
                      <a:avLst/>
                    </a:prstGeom>
                  </pic:spPr>
                </pic:pic>
              </a:graphicData>
            </a:graphic>
          </wp:inline>
        </w:drawing>
      </w:r>
    </w:p>
    <w:p w14:paraId="4D890B1C" w14:textId="0CA7EDF1" w:rsidR="00F2271D" w:rsidRDefault="00F2271D" w:rsidP="00F2271D">
      <w:pPr>
        <w:pStyle w:val="ListParagraph"/>
        <w:numPr>
          <w:ilvl w:val="0"/>
          <w:numId w:val="5"/>
        </w:numPr>
      </w:pPr>
      <w:r>
        <w:t>RISC V is little endian</w:t>
      </w:r>
    </w:p>
    <w:p w14:paraId="215FFD49" w14:textId="0AB08E30" w:rsidR="00F2271D" w:rsidRDefault="00F2271D" w:rsidP="00F2271D">
      <w:pPr>
        <w:pStyle w:val="ListParagraph"/>
        <w:numPr>
          <w:ilvl w:val="1"/>
          <w:numId w:val="5"/>
        </w:numPr>
      </w:pPr>
      <w:r>
        <w:t xml:space="preserve">DOES NOT REQUIRE </w:t>
      </w:r>
      <w:r w:rsidR="00DE26FF">
        <w:t>REQUIRE WORD ALIGNMENT</w:t>
      </w:r>
    </w:p>
    <w:p w14:paraId="324B8867" w14:textId="23A7A55D" w:rsidR="003A7F1D" w:rsidRDefault="003A7F1D" w:rsidP="003A7F1D">
      <w:pPr>
        <w:pStyle w:val="ListParagraph"/>
        <w:numPr>
          <w:ilvl w:val="0"/>
          <w:numId w:val="5"/>
        </w:numPr>
      </w:pPr>
      <w:r>
        <w:t>R-Format Instructions</w:t>
      </w:r>
    </w:p>
    <w:p w14:paraId="717FA677" w14:textId="10A068D5" w:rsidR="003A7F1D" w:rsidRDefault="003A7F1D" w:rsidP="003A7F1D">
      <w:pPr>
        <w:pStyle w:val="ListParagraph"/>
        <w:numPr>
          <w:ilvl w:val="1"/>
          <w:numId w:val="5"/>
        </w:numPr>
      </w:pPr>
      <w:r>
        <w:t>Funct7, rs2, rs1, funct3, rd, opcode</w:t>
      </w:r>
    </w:p>
    <w:p w14:paraId="74E26787" w14:textId="476A73F7" w:rsidR="003A7F1D" w:rsidRDefault="003A7F1D" w:rsidP="003A7F1D">
      <w:pPr>
        <w:pStyle w:val="ListParagraph"/>
        <w:numPr>
          <w:ilvl w:val="1"/>
          <w:numId w:val="5"/>
        </w:numPr>
      </w:pPr>
      <w:r>
        <w:t>7, 5, 5, 3, 5, 7 (bits each)</w:t>
      </w:r>
    </w:p>
    <w:p w14:paraId="59EFB308" w14:textId="1F66F91D" w:rsidR="003A7F1D" w:rsidRDefault="003A7F1D" w:rsidP="003A7F1D">
      <w:pPr>
        <w:pStyle w:val="ListParagraph"/>
        <w:numPr>
          <w:ilvl w:val="1"/>
          <w:numId w:val="5"/>
        </w:numPr>
      </w:pPr>
      <w:r>
        <w:t>.</w:t>
      </w:r>
    </w:p>
    <w:p w14:paraId="0B17E1C9" w14:textId="4C6F9851" w:rsidR="003A7F1D" w:rsidRDefault="003A7F1D" w:rsidP="003A7F1D">
      <w:pPr>
        <w:pStyle w:val="ListParagraph"/>
        <w:numPr>
          <w:ilvl w:val="1"/>
          <w:numId w:val="5"/>
        </w:numPr>
      </w:pPr>
      <w:r w:rsidRPr="003A7F1D">
        <w:rPr>
          <w:noProof/>
        </w:rPr>
        <w:drawing>
          <wp:inline distT="0" distB="0" distL="0" distR="0" wp14:anchorId="5EBE3292" wp14:editId="153C5A8C">
            <wp:extent cx="3463047" cy="1490664"/>
            <wp:effectExtent l="0" t="0" r="4445"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8"/>
                    <a:stretch>
                      <a:fillRect/>
                    </a:stretch>
                  </pic:blipFill>
                  <pic:spPr>
                    <a:xfrm>
                      <a:off x="0" y="0"/>
                      <a:ext cx="3504657" cy="1508575"/>
                    </a:xfrm>
                    <a:prstGeom prst="rect">
                      <a:avLst/>
                    </a:prstGeom>
                  </pic:spPr>
                </pic:pic>
              </a:graphicData>
            </a:graphic>
          </wp:inline>
        </w:drawing>
      </w:r>
    </w:p>
    <w:p w14:paraId="03AF13FD" w14:textId="2F854423" w:rsidR="003A7F1D" w:rsidRDefault="003A7F1D" w:rsidP="003A7F1D">
      <w:pPr>
        <w:pStyle w:val="ListParagraph"/>
        <w:numPr>
          <w:ilvl w:val="0"/>
          <w:numId w:val="5"/>
        </w:numPr>
      </w:pPr>
      <w:r>
        <w:t>I-Format instructions</w:t>
      </w:r>
    </w:p>
    <w:p w14:paraId="2693CDC1" w14:textId="0D872FC9" w:rsidR="003A7F1D" w:rsidRDefault="003A7F1D" w:rsidP="003A7F1D">
      <w:pPr>
        <w:pStyle w:val="ListParagraph"/>
        <w:numPr>
          <w:ilvl w:val="1"/>
          <w:numId w:val="5"/>
        </w:numPr>
      </w:pPr>
      <w:r>
        <w:t>Immediate, rs1, funct3, rd, opcode</w:t>
      </w:r>
    </w:p>
    <w:p w14:paraId="1640DD2E" w14:textId="22F0C55F" w:rsidR="003A7F1D" w:rsidRDefault="003A7F1D" w:rsidP="003A7F1D">
      <w:pPr>
        <w:pStyle w:val="ListParagraph"/>
        <w:numPr>
          <w:ilvl w:val="2"/>
          <w:numId w:val="5"/>
        </w:numPr>
      </w:pPr>
      <w:r>
        <w:t>Immediate in 2’s complement</w:t>
      </w:r>
    </w:p>
    <w:p w14:paraId="63349302" w14:textId="1514926E" w:rsidR="003A7F1D" w:rsidRDefault="003A7F1D" w:rsidP="003A7F1D">
      <w:pPr>
        <w:pStyle w:val="ListParagraph"/>
        <w:numPr>
          <w:ilvl w:val="1"/>
          <w:numId w:val="5"/>
        </w:numPr>
      </w:pPr>
      <w:r>
        <w:t>12, 5, 3</w:t>
      </w:r>
      <w:r w:rsidRPr="003A7F1D">
        <w:t>, 5, 7 (bits each)</w:t>
      </w:r>
    </w:p>
    <w:p w14:paraId="51423BAF" w14:textId="64565519" w:rsidR="00842DBB" w:rsidRDefault="00842DBB" w:rsidP="00842DBB">
      <w:pPr>
        <w:pStyle w:val="ListParagraph"/>
        <w:numPr>
          <w:ilvl w:val="0"/>
          <w:numId w:val="5"/>
        </w:numPr>
      </w:pPr>
      <w:r>
        <w:t>Note that for R and I format instructions, the position of rs1, rd, and opcode are at the same place!!</w:t>
      </w:r>
    </w:p>
    <w:p w14:paraId="42B27BCC" w14:textId="6A76317F" w:rsidR="00842DBB" w:rsidRDefault="00842DBB" w:rsidP="00842DBB">
      <w:pPr>
        <w:pStyle w:val="ListParagraph"/>
        <w:numPr>
          <w:ilvl w:val="0"/>
          <w:numId w:val="5"/>
        </w:numPr>
      </w:pPr>
      <w:r>
        <w:t>S-Format instructions</w:t>
      </w:r>
    </w:p>
    <w:p w14:paraId="11439934" w14:textId="0DC6FCD0" w:rsidR="003A7F1D" w:rsidRDefault="00842DBB" w:rsidP="00842DBB">
      <w:pPr>
        <w:pStyle w:val="ListParagraph"/>
        <w:numPr>
          <w:ilvl w:val="1"/>
          <w:numId w:val="5"/>
        </w:numPr>
      </w:pPr>
      <w:r>
        <w:t>Imm[11:5], rs2, rs1, funct3, imm[4:0], opcode</w:t>
      </w:r>
    </w:p>
    <w:p w14:paraId="25DD7288" w14:textId="15A58D67" w:rsidR="00842DBB" w:rsidRDefault="00842DBB" w:rsidP="00842DBB">
      <w:pPr>
        <w:pStyle w:val="ListParagraph"/>
        <w:numPr>
          <w:ilvl w:val="1"/>
          <w:numId w:val="5"/>
        </w:numPr>
      </w:pPr>
      <w:r>
        <w:t>7, 5, 5, 3, 5, 7 bits each</w:t>
      </w:r>
    </w:p>
    <w:p w14:paraId="0B2E5B4C" w14:textId="7C5FA633" w:rsidR="00842DBB" w:rsidRDefault="00842DBB" w:rsidP="00842DBB">
      <w:pPr>
        <w:pStyle w:val="ListParagraph"/>
        <w:numPr>
          <w:ilvl w:val="1"/>
          <w:numId w:val="5"/>
        </w:numPr>
      </w:pPr>
      <w:r>
        <w:t>Rs1: base address register number, rs2: source operand register number</w:t>
      </w:r>
    </w:p>
    <w:p w14:paraId="7C77FC8B" w14:textId="28046EC1" w:rsidR="00842DBB" w:rsidRDefault="00842DBB" w:rsidP="00842DBB">
      <w:pPr>
        <w:pStyle w:val="ListParagraph"/>
        <w:numPr>
          <w:ilvl w:val="1"/>
          <w:numId w:val="5"/>
        </w:numPr>
      </w:pPr>
      <w:r>
        <w:t>Immediate is offset to keep rs1 and rs2 same place</w:t>
      </w:r>
    </w:p>
    <w:p w14:paraId="4D19AFF7" w14:textId="6FB1A4CD" w:rsidR="00842DBB" w:rsidRDefault="00F7303F" w:rsidP="00842DBB">
      <w:pPr>
        <w:pStyle w:val="ListParagraph"/>
        <w:numPr>
          <w:ilvl w:val="0"/>
          <w:numId w:val="5"/>
        </w:numPr>
      </w:pPr>
      <w:r>
        <w:t>X5-x7, x28-x31: temporary registers, not preserved by callee</w:t>
      </w:r>
    </w:p>
    <w:p w14:paraId="0D0C31B4" w14:textId="47837BB4" w:rsidR="00F7303F" w:rsidRDefault="00F7303F" w:rsidP="00842DBB">
      <w:pPr>
        <w:pStyle w:val="ListParagraph"/>
        <w:numPr>
          <w:ilvl w:val="0"/>
          <w:numId w:val="5"/>
        </w:numPr>
      </w:pPr>
      <w:r>
        <w:t>X8-x9, x18-x27: saved registers (callee saved and restores)</w:t>
      </w:r>
    </w:p>
    <w:p w14:paraId="1A2D7738" w14:textId="48836020" w:rsidR="00F7303F" w:rsidRDefault="00F7303F" w:rsidP="00F7303F">
      <w:pPr>
        <w:pStyle w:val="Heading2"/>
      </w:pPr>
      <w:r>
        <w:lastRenderedPageBreak/>
        <w:t>Lecture 3; October 8, 2020</w:t>
      </w:r>
    </w:p>
    <w:p w14:paraId="730B7D25" w14:textId="6138824E" w:rsidR="00F7303F" w:rsidRPr="00A50D3A" w:rsidRDefault="00F7303F" w:rsidP="00F7303F">
      <w:pPr>
        <w:rPr>
          <w:b/>
          <w:bCs/>
        </w:rPr>
      </w:pPr>
      <w:r w:rsidRPr="00A50D3A">
        <w:rPr>
          <w:b/>
          <w:bCs/>
        </w:rPr>
        <w:t>Class Notes:</w:t>
      </w:r>
    </w:p>
    <w:p w14:paraId="4FEBC1C7" w14:textId="12BB4085" w:rsidR="00F7303F" w:rsidRDefault="00A50D3A" w:rsidP="00F7303F">
      <w:r>
        <w:t>RISC-V Encoding Summary</w:t>
      </w:r>
    </w:p>
    <w:p w14:paraId="203966D2" w14:textId="49CFCE7F" w:rsidR="00F7303F" w:rsidRDefault="00F7303F" w:rsidP="00F7303F">
      <w:pPr>
        <w:pStyle w:val="ListParagraph"/>
        <w:numPr>
          <w:ilvl w:val="0"/>
          <w:numId w:val="5"/>
        </w:numPr>
      </w:pPr>
      <w:r w:rsidRPr="00F7303F">
        <w:rPr>
          <w:noProof/>
        </w:rPr>
        <w:drawing>
          <wp:inline distT="0" distB="0" distL="0" distR="0" wp14:anchorId="2322FC65" wp14:editId="5BE70C4D">
            <wp:extent cx="5943600" cy="12827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stretch>
                      <a:fillRect/>
                    </a:stretch>
                  </pic:blipFill>
                  <pic:spPr>
                    <a:xfrm>
                      <a:off x="0" y="0"/>
                      <a:ext cx="5943600" cy="1282700"/>
                    </a:xfrm>
                    <a:prstGeom prst="rect">
                      <a:avLst/>
                    </a:prstGeom>
                  </pic:spPr>
                </pic:pic>
              </a:graphicData>
            </a:graphic>
          </wp:inline>
        </w:drawing>
      </w:r>
    </w:p>
    <w:p w14:paraId="4431C6E3" w14:textId="7F748143" w:rsidR="00F7303F" w:rsidRDefault="00A50D3A" w:rsidP="00A50D3A">
      <w:r>
        <w:t>ALU Techniques</w:t>
      </w:r>
    </w:p>
    <w:p w14:paraId="338FE30C" w14:textId="02C9AA06" w:rsidR="00A50D3A" w:rsidRDefault="00A50D3A" w:rsidP="00A50D3A">
      <w:pPr>
        <w:pStyle w:val="ListParagraph"/>
        <w:numPr>
          <w:ilvl w:val="0"/>
          <w:numId w:val="5"/>
        </w:numPr>
      </w:pPr>
      <w:r>
        <w:t>Carry into MSB xor Carry out of MSB</w:t>
      </w:r>
    </w:p>
    <w:p w14:paraId="0D8C4F85" w14:textId="3115AB5E" w:rsidR="00A50D3A" w:rsidRDefault="00A50D3A" w:rsidP="00A50D3A">
      <w:pPr>
        <w:pStyle w:val="ListParagraph"/>
        <w:numPr>
          <w:ilvl w:val="1"/>
          <w:numId w:val="5"/>
        </w:numPr>
      </w:pPr>
      <w:r>
        <w:t xml:space="preserve">If 0, </w:t>
      </w:r>
      <w:r w:rsidR="00346074">
        <w:t>no overflow. If 1, overflow.</w:t>
      </w:r>
    </w:p>
    <w:p w14:paraId="275C1236" w14:textId="4085745B" w:rsidR="00346074" w:rsidRDefault="00E2763F" w:rsidP="00E2763F">
      <w:pPr>
        <w:pStyle w:val="Heading2"/>
      </w:pPr>
      <w:r>
        <w:t>Discussion 3; October 9, 2020</w:t>
      </w:r>
    </w:p>
    <w:p w14:paraId="5ACD9608" w14:textId="679E1806" w:rsidR="00E2763F" w:rsidRDefault="00E2763F" w:rsidP="00E2763F">
      <w:pPr>
        <w:rPr>
          <w:b/>
          <w:bCs/>
        </w:rPr>
      </w:pPr>
      <w:r>
        <w:rPr>
          <w:b/>
          <w:bCs/>
        </w:rPr>
        <w:t>Class Notes:</w:t>
      </w:r>
    </w:p>
    <w:p w14:paraId="598F402E" w14:textId="3E2625A8" w:rsidR="00E2763F" w:rsidRDefault="00E2763F" w:rsidP="00E2763F">
      <w:pPr>
        <w:pStyle w:val="ListParagraph"/>
        <w:numPr>
          <w:ilvl w:val="0"/>
          <w:numId w:val="5"/>
        </w:numPr>
      </w:pPr>
      <w:r>
        <w:t>Clock cycle time = seconds per clock cycle</w:t>
      </w:r>
    </w:p>
    <w:p w14:paraId="587F655D" w14:textId="63D0E99E" w:rsidR="00E2763F" w:rsidRDefault="00D26FBE" w:rsidP="00D26FBE">
      <w:pPr>
        <w:pStyle w:val="Heading2"/>
      </w:pPr>
      <w:r>
        <w:t>Lecture 4; October 13, 2020</w:t>
      </w:r>
    </w:p>
    <w:p w14:paraId="609F4EC7" w14:textId="0F659DF2" w:rsidR="00D26FBE" w:rsidRDefault="00D26FBE" w:rsidP="00D26FBE">
      <w:r>
        <w:t>Class Notes:</w:t>
      </w:r>
    </w:p>
    <w:p w14:paraId="4869106D" w14:textId="0A883295" w:rsidR="00B81B17" w:rsidRDefault="00B81B17" w:rsidP="00B81B17">
      <w:pPr>
        <w:pStyle w:val="ListParagraph"/>
        <w:numPr>
          <w:ilvl w:val="0"/>
          <w:numId w:val="5"/>
        </w:numPr>
      </w:pPr>
      <w:r>
        <w:t>Section 3.5 in the Textbook</w:t>
      </w:r>
    </w:p>
    <w:p w14:paraId="3151CAC0" w14:textId="2008A5AA" w:rsidR="00D26FBE" w:rsidRDefault="00D26FBE" w:rsidP="00D26FBE">
      <w:pPr>
        <w:pStyle w:val="ListParagraph"/>
        <w:numPr>
          <w:ilvl w:val="0"/>
          <w:numId w:val="5"/>
        </w:numPr>
      </w:pPr>
      <w:r>
        <w:t>IEEE 754 Floating Point Encoding</w:t>
      </w:r>
    </w:p>
    <w:p w14:paraId="06C830D2" w14:textId="5BC0082C" w:rsidR="00D26FBE" w:rsidRDefault="00D26FBE" w:rsidP="00D26FBE">
      <w:pPr>
        <w:pStyle w:val="ListParagraph"/>
        <w:numPr>
          <w:ilvl w:val="1"/>
          <w:numId w:val="5"/>
        </w:numPr>
      </w:pPr>
      <w:r w:rsidRPr="00D26FBE">
        <w:rPr>
          <w:noProof/>
        </w:rPr>
        <w:drawing>
          <wp:inline distT="0" distB="0" distL="0" distR="0" wp14:anchorId="6AC8DF1E" wp14:editId="689832ED">
            <wp:extent cx="3380555" cy="109254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3412380" cy="1102826"/>
                    </a:xfrm>
                    <a:prstGeom prst="rect">
                      <a:avLst/>
                    </a:prstGeom>
                  </pic:spPr>
                </pic:pic>
              </a:graphicData>
            </a:graphic>
          </wp:inline>
        </w:drawing>
      </w:r>
    </w:p>
    <w:p w14:paraId="7106697B" w14:textId="73ADB1CA" w:rsidR="00B81B17" w:rsidRDefault="00B81B17" w:rsidP="00D26FBE">
      <w:pPr>
        <w:pStyle w:val="ListParagraph"/>
        <w:numPr>
          <w:ilvl w:val="1"/>
          <w:numId w:val="5"/>
        </w:numPr>
      </w:pPr>
      <w:r>
        <w:t>How to normalize a binary decimal. Shift to the right/left until only a single 1 to the left of the decimal point. Then drop the one.</w:t>
      </w:r>
    </w:p>
    <w:p w14:paraId="698A7D4E" w14:textId="72AD3A40" w:rsidR="00B81B17" w:rsidRDefault="00B81B17" w:rsidP="00D26FBE">
      <w:pPr>
        <w:pStyle w:val="ListParagraph"/>
        <w:numPr>
          <w:ilvl w:val="1"/>
          <w:numId w:val="5"/>
        </w:numPr>
      </w:pPr>
      <w:r>
        <w:t>Bias + whatever exponent you want to store = E. E is always unsigned and positive.</w:t>
      </w:r>
    </w:p>
    <w:p w14:paraId="7AA08BDA" w14:textId="4183B218" w:rsidR="00B81B17" w:rsidRDefault="00B81B17" w:rsidP="00B81B17">
      <w:pPr>
        <w:pStyle w:val="ListParagraph"/>
        <w:numPr>
          <w:ilvl w:val="2"/>
          <w:numId w:val="5"/>
        </w:numPr>
      </w:pPr>
      <w:r>
        <w:t>Single Precision: Bias = 127</w:t>
      </w:r>
    </w:p>
    <w:p w14:paraId="74542925" w14:textId="581F2A34" w:rsidR="00B81B17" w:rsidRDefault="00B81B17" w:rsidP="00B81B17">
      <w:pPr>
        <w:pStyle w:val="ListParagraph"/>
        <w:numPr>
          <w:ilvl w:val="2"/>
          <w:numId w:val="5"/>
        </w:numPr>
      </w:pPr>
      <w:r>
        <w:t>Double Pre</w:t>
      </w:r>
      <w:r w:rsidR="002A7F4F">
        <w:t>c</w:t>
      </w:r>
      <w:r>
        <w:t xml:space="preserve">ision: </w:t>
      </w:r>
      <w:r w:rsidR="002A7F4F">
        <w:t>Bias = 1023</w:t>
      </w:r>
    </w:p>
    <w:p w14:paraId="78AB5DCC" w14:textId="32BCBDF1" w:rsidR="00D26FBE" w:rsidRDefault="00D26FBE" w:rsidP="00D26FBE">
      <w:pPr>
        <w:pStyle w:val="ListParagraph"/>
        <w:numPr>
          <w:ilvl w:val="1"/>
          <w:numId w:val="5"/>
        </w:numPr>
      </w:pPr>
      <w:r w:rsidRPr="00D26FBE">
        <w:rPr>
          <w:noProof/>
        </w:rPr>
        <w:lastRenderedPageBreak/>
        <w:drawing>
          <wp:inline distT="0" distB="0" distL="0" distR="0" wp14:anchorId="6ECCBBBF" wp14:editId="584D90E6">
            <wp:extent cx="4585580" cy="16519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4609015" cy="1660428"/>
                    </a:xfrm>
                    <a:prstGeom prst="rect">
                      <a:avLst/>
                    </a:prstGeom>
                  </pic:spPr>
                </pic:pic>
              </a:graphicData>
            </a:graphic>
          </wp:inline>
        </w:drawing>
      </w:r>
    </w:p>
    <w:p w14:paraId="0DCFA018" w14:textId="72EB9E1D" w:rsidR="00D26FBE" w:rsidRDefault="00B81B17" w:rsidP="00D26FBE">
      <w:pPr>
        <w:pStyle w:val="ListParagraph"/>
        <w:numPr>
          <w:ilvl w:val="0"/>
          <w:numId w:val="5"/>
        </w:numPr>
      </w:pPr>
      <w:r>
        <w:t>Floating point vs Fixed point</w:t>
      </w:r>
    </w:p>
    <w:p w14:paraId="541DC195" w14:textId="76C500B2" w:rsidR="00B81B17" w:rsidRDefault="00B81B17" w:rsidP="00B81B17">
      <w:pPr>
        <w:pStyle w:val="ListParagraph"/>
        <w:numPr>
          <w:ilvl w:val="1"/>
          <w:numId w:val="5"/>
        </w:numPr>
      </w:pPr>
      <w:r>
        <w:t>Location of the decimal point = fixed or not</w:t>
      </w:r>
    </w:p>
    <w:p w14:paraId="7EB8A106" w14:textId="1347383E" w:rsidR="00B81B17" w:rsidRDefault="00B81B17" w:rsidP="00B81B17">
      <w:pPr>
        <w:pStyle w:val="ListParagraph"/>
        <w:numPr>
          <w:ilvl w:val="2"/>
          <w:numId w:val="5"/>
        </w:numPr>
      </w:pPr>
      <w:r>
        <w:t>123.45, 23.67, 2333893.00 (fixed)</w:t>
      </w:r>
    </w:p>
    <w:p w14:paraId="359EBB34" w14:textId="504C8975" w:rsidR="00B81B17" w:rsidRDefault="00B81B17" w:rsidP="00B81B17">
      <w:pPr>
        <w:pStyle w:val="ListParagraph"/>
        <w:numPr>
          <w:ilvl w:val="3"/>
          <w:numId w:val="5"/>
        </w:numPr>
      </w:pPr>
      <w:r>
        <w:t>If I wanted to represent 123.456, not possible must truncate</w:t>
      </w:r>
    </w:p>
    <w:p w14:paraId="5DE77382" w14:textId="1E1D9746" w:rsidR="00B81B17" w:rsidRDefault="00B81B17" w:rsidP="00B81B17">
      <w:pPr>
        <w:pStyle w:val="ListParagraph"/>
        <w:numPr>
          <w:ilvl w:val="3"/>
          <w:numId w:val="5"/>
        </w:numPr>
      </w:pPr>
      <w:r>
        <w:t>Don’t need to store location of decimal point</w:t>
      </w:r>
    </w:p>
    <w:p w14:paraId="70411592" w14:textId="0327680B" w:rsidR="00B81B17" w:rsidRDefault="00B81B17" w:rsidP="00B81B17">
      <w:pPr>
        <w:pStyle w:val="ListParagraph"/>
        <w:numPr>
          <w:ilvl w:val="3"/>
          <w:numId w:val="5"/>
        </w:numPr>
      </w:pPr>
      <w:r>
        <w:t>Arithmetic similar to integer arithmetic (ALU)</w:t>
      </w:r>
    </w:p>
    <w:p w14:paraId="18874C0A" w14:textId="3B5FBEB5" w:rsidR="00B81B17" w:rsidRDefault="00B81B17" w:rsidP="00B81B17">
      <w:pPr>
        <w:pStyle w:val="ListParagraph"/>
        <w:numPr>
          <w:ilvl w:val="2"/>
          <w:numId w:val="5"/>
        </w:numPr>
      </w:pPr>
      <w:r>
        <w:t>Floating point: allows larger range of numbers that you can represent</w:t>
      </w:r>
    </w:p>
    <w:p w14:paraId="3B393E73" w14:textId="293C7B0A" w:rsidR="00B81B17" w:rsidRDefault="00B81B17" w:rsidP="00B81B17">
      <w:pPr>
        <w:pStyle w:val="ListParagraph"/>
        <w:numPr>
          <w:ilvl w:val="3"/>
          <w:numId w:val="5"/>
        </w:numPr>
      </w:pPr>
      <w:r>
        <w:t>Must store location of point</w:t>
      </w:r>
    </w:p>
    <w:p w14:paraId="10490135" w14:textId="4E1210E5" w:rsidR="00B81B17" w:rsidRDefault="002A7F4F" w:rsidP="00B81B17">
      <w:pPr>
        <w:pStyle w:val="ListParagraph"/>
        <w:numPr>
          <w:ilvl w:val="0"/>
          <w:numId w:val="5"/>
        </w:numPr>
      </w:pPr>
      <w:r>
        <w:t>Underflow: # too small to represent</w:t>
      </w:r>
    </w:p>
    <w:p w14:paraId="261F1123" w14:textId="2E6DC270" w:rsidR="002A7F4F" w:rsidRDefault="002A7F4F" w:rsidP="00B81B17">
      <w:pPr>
        <w:pStyle w:val="ListParagraph"/>
        <w:numPr>
          <w:ilvl w:val="0"/>
          <w:numId w:val="5"/>
        </w:numPr>
      </w:pPr>
      <w:r>
        <w:t>For example: if x and y are representable but small, x – y can equal 0 because too small (10^-39) and thus x == y but that is wrong.</w:t>
      </w:r>
    </w:p>
    <w:p w14:paraId="43C8FE7B" w14:textId="1A80B32E" w:rsidR="002A7F4F" w:rsidRDefault="002A7F4F" w:rsidP="00B81B17">
      <w:pPr>
        <w:pStyle w:val="ListParagraph"/>
        <w:numPr>
          <w:ilvl w:val="0"/>
          <w:numId w:val="5"/>
        </w:numPr>
      </w:pPr>
      <w:r>
        <w:t>INTEGER ARITHMETIC CANNOT UNDERFLOW</w:t>
      </w:r>
    </w:p>
    <w:p w14:paraId="56669AFD" w14:textId="109C1378" w:rsidR="002A7F4F" w:rsidRDefault="002A7F4F" w:rsidP="002A7F4F">
      <w:r>
        <w:t xml:space="preserve">FP Arithmetic </w:t>
      </w:r>
    </w:p>
    <w:p w14:paraId="4EA3A1C2" w14:textId="49D01632" w:rsidR="00491BEF" w:rsidRDefault="00491BEF" w:rsidP="00491BEF">
      <w:pPr>
        <w:pStyle w:val="ListParagraph"/>
        <w:numPr>
          <w:ilvl w:val="0"/>
          <w:numId w:val="5"/>
        </w:numPr>
      </w:pPr>
      <w:r>
        <w:t>Addition:</w:t>
      </w:r>
    </w:p>
    <w:p w14:paraId="20E8A750" w14:textId="69A12943" w:rsidR="002A7F4F" w:rsidRDefault="002A7F4F" w:rsidP="00491BEF">
      <w:pPr>
        <w:pStyle w:val="ListParagraph"/>
        <w:numPr>
          <w:ilvl w:val="1"/>
          <w:numId w:val="5"/>
        </w:numPr>
      </w:pPr>
      <w:r>
        <w:rPr>
          <w:noProof/>
        </w:rPr>
        <w:drawing>
          <wp:inline distT="0" distB="0" distL="0" distR="0" wp14:anchorId="54504C82" wp14:editId="707F95C2">
            <wp:extent cx="1180618" cy="892022"/>
            <wp:effectExtent l="0" t="0" r="63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97742" cy="904960"/>
                    </a:xfrm>
                    <a:prstGeom prst="rect">
                      <a:avLst/>
                    </a:prstGeom>
                  </pic:spPr>
                </pic:pic>
              </a:graphicData>
            </a:graphic>
          </wp:inline>
        </w:drawing>
      </w:r>
    </w:p>
    <w:p w14:paraId="66B8DDDB" w14:textId="3109C211" w:rsidR="002A7F4F" w:rsidRDefault="002A7F4F" w:rsidP="002A7F4F">
      <w:pPr>
        <w:pStyle w:val="ListParagraph"/>
        <w:numPr>
          <w:ilvl w:val="0"/>
          <w:numId w:val="5"/>
        </w:numPr>
      </w:pPr>
      <w:r w:rsidRPr="002A7F4F">
        <w:rPr>
          <w:noProof/>
        </w:rPr>
        <w:drawing>
          <wp:inline distT="0" distB="0" distL="0" distR="0" wp14:anchorId="5DC79A3E" wp14:editId="39906996">
            <wp:extent cx="3551030" cy="2247089"/>
            <wp:effectExtent l="0" t="0" r="508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595597" cy="2275291"/>
                    </a:xfrm>
                    <a:prstGeom prst="rect">
                      <a:avLst/>
                    </a:prstGeom>
                  </pic:spPr>
                </pic:pic>
              </a:graphicData>
            </a:graphic>
          </wp:inline>
        </w:drawing>
      </w:r>
    </w:p>
    <w:p w14:paraId="5E66C111" w14:textId="4C378794" w:rsidR="002A7F4F" w:rsidRDefault="00491BEF" w:rsidP="002A7F4F">
      <w:pPr>
        <w:pStyle w:val="ListParagraph"/>
        <w:numPr>
          <w:ilvl w:val="0"/>
          <w:numId w:val="5"/>
        </w:numPr>
      </w:pPr>
      <w:r>
        <w:t>Multiplication:</w:t>
      </w:r>
    </w:p>
    <w:p w14:paraId="0959063F" w14:textId="32FBA098" w:rsidR="00491BEF" w:rsidRDefault="00491BEF" w:rsidP="00491BEF">
      <w:pPr>
        <w:pStyle w:val="ListParagraph"/>
        <w:numPr>
          <w:ilvl w:val="1"/>
          <w:numId w:val="5"/>
        </w:numPr>
      </w:pPr>
      <w:r w:rsidRPr="00491BEF">
        <w:rPr>
          <w:noProof/>
        </w:rPr>
        <w:lastRenderedPageBreak/>
        <w:drawing>
          <wp:inline distT="0" distB="0" distL="0" distR="0" wp14:anchorId="6E0B8D27" wp14:editId="1BFF7A18">
            <wp:extent cx="1255583" cy="1226917"/>
            <wp:effectExtent l="0" t="0" r="1905"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1269680" cy="1240692"/>
                    </a:xfrm>
                    <a:prstGeom prst="rect">
                      <a:avLst/>
                    </a:prstGeom>
                  </pic:spPr>
                </pic:pic>
              </a:graphicData>
            </a:graphic>
          </wp:inline>
        </w:drawing>
      </w:r>
    </w:p>
    <w:p w14:paraId="7A4CB1B2" w14:textId="53FC6BB8" w:rsidR="00491BEF" w:rsidRDefault="00491BEF" w:rsidP="00491BEF">
      <w:pPr>
        <w:pStyle w:val="ListParagraph"/>
        <w:numPr>
          <w:ilvl w:val="0"/>
          <w:numId w:val="5"/>
        </w:numPr>
      </w:pPr>
      <w:r>
        <w:t>Rounding Modes:</w:t>
      </w:r>
    </w:p>
    <w:p w14:paraId="15BD53DA" w14:textId="348C6E2B" w:rsidR="00491BEF" w:rsidRDefault="00491BEF" w:rsidP="00491BEF">
      <w:pPr>
        <w:pStyle w:val="ListParagraph"/>
        <w:numPr>
          <w:ilvl w:val="1"/>
          <w:numId w:val="5"/>
        </w:numPr>
      </w:pPr>
      <w:r w:rsidRPr="00491BEF">
        <w:rPr>
          <w:noProof/>
        </w:rPr>
        <w:drawing>
          <wp:inline distT="0" distB="0" distL="0" distR="0" wp14:anchorId="2AF81870" wp14:editId="64E15BD2">
            <wp:extent cx="3875113" cy="950976"/>
            <wp:effectExtent l="0" t="0" r="0" b="1905"/>
            <wp:docPr id="18" name="Picture 18" descr="A picture containing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 scatter chart&#10;&#10;Description automatically generated"/>
                    <pic:cNvPicPr/>
                  </pic:nvPicPr>
                  <pic:blipFill>
                    <a:blip r:embed="rId25"/>
                    <a:stretch>
                      <a:fillRect/>
                    </a:stretch>
                  </pic:blipFill>
                  <pic:spPr>
                    <a:xfrm>
                      <a:off x="0" y="0"/>
                      <a:ext cx="3875113" cy="950976"/>
                    </a:xfrm>
                    <a:prstGeom prst="rect">
                      <a:avLst/>
                    </a:prstGeom>
                  </pic:spPr>
                </pic:pic>
              </a:graphicData>
            </a:graphic>
          </wp:inline>
        </w:drawing>
      </w:r>
    </w:p>
    <w:p w14:paraId="0A6B2A29" w14:textId="2AA26D73" w:rsidR="00491BEF" w:rsidRDefault="00491BEF" w:rsidP="00491BEF">
      <w:pPr>
        <w:pStyle w:val="ListParagraph"/>
        <w:numPr>
          <w:ilvl w:val="0"/>
          <w:numId w:val="5"/>
        </w:numPr>
      </w:pPr>
      <w:r>
        <w:t>Extra Bits:</w:t>
      </w:r>
    </w:p>
    <w:p w14:paraId="344D9165" w14:textId="35F2BD4A" w:rsidR="00491BEF" w:rsidRDefault="00491BEF" w:rsidP="00491BEF">
      <w:pPr>
        <w:pStyle w:val="ListParagraph"/>
        <w:numPr>
          <w:ilvl w:val="1"/>
          <w:numId w:val="5"/>
        </w:numPr>
      </w:pPr>
      <w:r>
        <w:t>Guard, Round, Sticky</w:t>
      </w:r>
    </w:p>
    <w:p w14:paraId="3C548198" w14:textId="024F9A7E" w:rsidR="00491BEF" w:rsidRDefault="00491BEF" w:rsidP="00491BEF">
      <w:pPr>
        <w:pStyle w:val="ListParagraph"/>
        <w:numPr>
          <w:ilvl w:val="2"/>
          <w:numId w:val="5"/>
        </w:numPr>
      </w:pPr>
      <w:r>
        <w:t>Sticky: once it sees a one, it sticks to one.</w:t>
      </w:r>
    </w:p>
    <w:p w14:paraId="42E6823B" w14:textId="2D9C4B1F" w:rsidR="00491BEF" w:rsidRDefault="00491BEF" w:rsidP="00491BEF">
      <w:pPr>
        <w:pStyle w:val="ListParagraph"/>
        <w:numPr>
          <w:ilvl w:val="2"/>
          <w:numId w:val="5"/>
        </w:numPr>
      </w:pPr>
      <w:r w:rsidRPr="00491BEF">
        <w:rPr>
          <w:noProof/>
        </w:rPr>
        <w:drawing>
          <wp:inline distT="0" distB="0" distL="0" distR="0" wp14:anchorId="01F61EA5" wp14:editId="2F17581E">
            <wp:extent cx="3851476" cy="1258149"/>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6"/>
                    <a:stretch>
                      <a:fillRect/>
                    </a:stretch>
                  </pic:blipFill>
                  <pic:spPr>
                    <a:xfrm>
                      <a:off x="0" y="0"/>
                      <a:ext cx="3882145" cy="1268168"/>
                    </a:xfrm>
                    <a:prstGeom prst="rect">
                      <a:avLst/>
                    </a:prstGeom>
                  </pic:spPr>
                </pic:pic>
              </a:graphicData>
            </a:graphic>
          </wp:inline>
        </w:drawing>
      </w:r>
    </w:p>
    <w:p w14:paraId="5FFA9E08" w14:textId="4A3D47F3" w:rsidR="00491BEF" w:rsidRDefault="00491BEF" w:rsidP="00491BEF">
      <w:pPr>
        <w:pStyle w:val="ListParagraph"/>
        <w:numPr>
          <w:ilvl w:val="1"/>
          <w:numId w:val="5"/>
        </w:numPr>
      </w:pPr>
      <w:r>
        <w:t>Important for the different types of policies^^^ for rounding</w:t>
      </w:r>
    </w:p>
    <w:p w14:paraId="2BFE071A" w14:textId="48973EA1" w:rsidR="00491BEF" w:rsidRDefault="00491BEF" w:rsidP="00491BEF">
      <w:pPr>
        <w:pStyle w:val="ListParagraph"/>
        <w:numPr>
          <w:ilvl w:val="0"/>
          <w:numId w:val="5"/>
        </w:numPr>
      </w:pPr>
      <w:r>
        <w:t>F0-f31 are registers 64-bits wide, and all floating point registers for RISC-V</w:t>
      </w:r>
    </w:p>
    <w:p w14:paraId="6D4A85F2" w14:textId="5E33FEDD" w:rsidR="00491BEF" w:rsidRDefault="00491BEF" w:rsidP="00491BEF">
      <w:pPr>
        <w:pStyle w:val="ListParagraph"/>
        <w:numPr>
          <w:ilvl w:val="1"/>
          <w:numId w:val="5"/>
        </w:numPr>
      </w:pPr>
      <w:r>
        <w:t>Floating point instructions can only use floating point registers.</w:t>
      </w:r>
    </w:p>
    <w:p w14:paraId="0BC558A7" w14:textId="487DC01C" w:rsidR="00491BEF" w:rsidRDefault="00491BEF" w:rsidP="00491BEF">
      <w:pPr>
        <w:pStyle w:val="ListParagraph"/>
        <w:numPr>
          <w:ilvl w:val="1"/>
          <w:numId w:val="5"/>
        </w:numPr>
      </w:pPr>
      <w:r>
        <w:t>Single-precision uses the lower 32 bits of these registers</w:t>
      </w:r>
    </w:p>
    <w:p w14:paraId="1B3FCA4A" w14:textId="4BE537E4" w:rsidR="00491BEF" w:rsidRDefault="00491BEF" w:rsidP="00491BEF">
      <w:pPr>
        <w:pStyle w:val="ListParagraph"/>
        <w:numPr>
          <w:ilvl w:val="1"/>
          <w:numId w:val="5"/>
        </w:numPr>
      </w:pPr>
      <w:r>
        <w:t>Flw, fld, fsw, fsd (load and store word/doubleword instructions)</w:t>
      </w:r>
    </w:p>
    <w:p w14:paraId="7738E9F0" w14:textId="4B3A6771" w:rsidR="00E14902" w:rsidRDefault="00E14902" w:rsidP="00E14902">
      <w:pPr>
        <w:pStyle w:val="Heading2"/>
      </w:pPr>
      <w:r>
        <w:t>Lecture 5; October X, 2020</w:t>
      </w:r>
    </w:p>
    <w:p w14:paraId="339DFED8" w14:textId="0B2B6595" w:rsidR="00E14902" w:rsidRDefault="00E14902" w:rsidP="00E14902">
      <w:r>
        <w:t>Class Notes:</w:t>
      </w:r>
    </w:p>
    <w:p w14:paraId="1AE4B8D5" w14:textId="3396CECE" w:rsidR="00E14902" w:rsidRDefault="00E14902" w:rsidP="00E14902">
      <w:pPr>
        <w:pStyle w:val="ListParagraph"/>
        <w:numPr>
          <w:ilvl w:val="0"/>
          <w:numId w:val="5"/>
        </w:numPr>
      </w:pPr>
      <w:r>
        <w:t>Chapter 4 (including next few lectures)</w:t>
      </w:r>
    </w:p>
    <w:p w14:paraId="3B88883B" w14:textId="58EC2BBD" w:rsidR="00E14902" w:rsidRDefault="00E14902" w:rsidP="00E14902">
      <w:pPr>
        <w:pStyle w:val="ListParagraph"/>
        <w:numPr>
          <w:ilvl w:val="0"/>
          <w:numId w:val="5"/>
        </w:numPr>
      </w:pPr>
      <w:r>
        <w:t>Today: Datapath Design</w:t>
      </w:r>
    </w:p>
    <w:p w14:paraId="7756C8E0" w14:textId="6C8A54BA" w:rsidR="00E14902" w:rsidRDefault="00E14902" w:rsidP="00E14902">
      <w:pPr>
        <w:pStyle w:val="ListParagraph"/>
        <w:numPr>
          <w:ilvl w:val="0"/>
          <w:numId w:val="5"/>
        </w:numPr>
      </w:pPr>
      <w:r>
        <w:t>RISCV Register File: 32 64-bit registers, 3 ports:</w:t>
      </w:r>
    </w:p>
    <w:p w14:paraId="11E15A8F" w14:textId="79835873" w:rsidR="00E14902" w:rsidRDefault="00E14902" w:rsidP="00E14902">
      <w:pPr>
        <w:pStyle w:val="ListParagraph"/>
        <w:numPr>
          <w:ilvl w:val="1"/>
          <w:numId w:val="5"/>
        </w:numPr>
      </w:pPr>
      <w:r>
        <w:t>2 output buses A &amp; B for reading, 1 input bus for writing</w:t>
      </w:r>
    </w:p>
    <w:p w14:paraId="3EE53494" w14:textId="5F4FAB75" w:rsidR="00E14902" w:rsidRDefault="00E14902" w:rsidP="00E14902">
      <w:pPr>
        <w:pStyle w:val="ListParagraph"/>
        <w:numPr>
          <w:ilvl w:val="1"/>
          <w:numId w:val="5"/>
        </w:numPr>
      </w:pPr>
      <w:r>
        <w:t>(max read from a command is 2 registers)</w:t>
      </w:r>
    </w:p>
    <w:p w14:paraId="0E7192E1" w14:textId="76CA6AAB" w:rsidR="00E14902" w:rsidRDefault="00E14902" w:rsidP="00E14902">
      <w:pPr>
        <w:pStyle w:val="ListParagraph"/>
        <w:numPr>
          <w:ilvl w:val="1"/>
          <w:numId w:val="5"/>
        </w:numPr>
      </w:pPr>
      <w:r w:rsidRPr="00E14902">
        <w:rPr>
          <w:noProof/>
        </w:rPr>
        <w:drawing>
          <wp:inline distT="0" distB="0" distL="0" distR="0" wp14:anchorId="7716A209" wp14:editId="78454265">
            <wp:extent cx="2447851" cy="1275907"/>
            <wp:effectExtent l="0" t="0" r="381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2462791" cy="1283694"/>
                    </a:xfrm>
                    <a:prstGeom prst="rect">
                      <a:avLst/>
                    </a:prstGeom>
                  </pic:spPr>
                </pic:pic>
              </a:graphicData>
            </a:graphic>
          </wp:inline>
        </w:drawing>
      </w:r>
      <w:r>
        <w:t xml:space="preserve"> register</w:t>
      </w:r>
    </w:p>
    <w:p w14:paraId="4E6B14FC" w14:textId="50FC6211" w:rsidR="00E14902" w:rsidRDefault="00E14902" w:rsidP="00E14902">
      <w:pPr>
        <w:pStyle w:val="ListParagraph"/>
        <w:numPr>
          <w:ilvl w:val="1"/>
          <w:numId w:val="5"/>
        </w:numPr>
      </w:pPr>
      <w:r w:rsidRPr="00E14902">
        <w:rPr>
          <w:noProof/>
        </w:rPr>
        <w:lastRenderedPageBreak/>
        <w:drawing>
          <wp:inline distT="0" distB="0" distL="0" distR="0" wp14:anchorId="7AB44788" wp14:editId="71291860">
            <wp:extent cx="3314700" cy="16510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3314700" cy="1651000"/>
                    </a:xfrm>
                    <a:prstGeom prst="rect">
                      <a:avLst/>
                    </a:prstGeom>
                  </pic:spPr>
                </pic:pic>
              </a:graphicData>
            </a:graphic>
          </wp:inline>
        </w:drawing>
      </w:r>
      <w:r>
        <w:t xml:space="preserve"> memory</w:t>
      </w:r>
    </w:p>
    <w:p w14:paraId="3DDD91E0" w14:textId="1C60F049" w:rsidR="00E14902" w:rsidRDefault="00E14902" w:rsidP="00E14902">
      <w:pPr>
        <w:pStyle w:val="ListParagraph"/>
        <w:numPr>
          <w:ilvl w:val="0"/>
          <w:numId w:val="5"/>
        </w:numPr>
      </w:pPr>
      <w:r>
        <w:t>Single cycle datapath: forces CPI for every instruction is 1.</w:t>
      </w:r>
    </w:p>
    <w:p w14:paraId="4DEED066" w14:textId="1A9B9CBD" w:rsidR="00E14902" w:rsidRDefault="00E14902" w:rsidP="00E14902">
      <w:pPr>
        <w:pStyle w:val="ListParagraph"/>
        <w:numPr>
          <w:ilvl w:val="1"/>
          <w:numId w:val="5"/>
        </w:numPr>
      </w:pPr>
      <w:r>
        <w:t>(cycle time will be long because memory instructions take a long time)</w:t>
      </w:r>
    </w:p>
    <w:p w14:paraId="5ED8CEC2" w14:textId="6321B17E" w:rsidR="00E14902" w:rsidRDefault="007E44A7" w:rsidP="007E44A7">
      <w:pPr>
        <w:pStyle w:val="ListParagraph"/>
        <w:numPr>
          <w:ilvl w:val="0"/>
          <w:numId w:val="5"/>
        </w:numPr>
      </w:pPr>
      <w:r>
        <w:t>SIDENOTE: mutliply the immediate by 2 before adding to program counter when branching :?????</w:t>
      </w:r>
    </w:p>
    <w:p w14:paraId="1EA32709" w14:textId="69C9D8EF" w:rsidR="007E44A7" w:rsidRDefault="005824CB" w:rsidP="007E44A7">
      <w:pPr>
        <w:pStyle w:val="ListParagraph"/>
        <w:numPr>
          <w:ilvl w:val="0"/>
          <w:numId w:val="5"/>
        </w:numPr>
      </w:pPr>
      <w:r w:rsidRPr="005824CB">
        <w:rPr>
          <w:noProof/>
        </w:rPr>
        <w:drawing>
          <wp:inline distT="0" distB="0" distL="0" distR="0" wp14:anchorId="4BC23807" wp14:editId="24B25DEB">
            <wp:extent cx="4962409" cy="4167963"/>
            <wp:effectExtent l="0" t="0" r="381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4966900" cy="4171735"/>
                    </a:xfrm>
                    <a:prstGeom prst="rect">
                      <a:avLst/>
                    </a:prstGeom>
                  </pic:spPr>
                </pic:pic>
              </a:graphicData>
            </a:graphic>
          </wp:inline>
        </w:drawing>
      </w:r>
    </w:p>
    <w:p w14:paraId="3D5DB6CA" w14:textId="18115B5D" w:rsidR="009A33A0" w:rsidRDefault="009A33A0" w:rsidP="009A33A0">
      <w:pPr>
        <w:pStyle w:val="Heading2"/>
      </w:pPr>
      <w:r>
        <w:t>Lecture 6; October X, 2020</w:t>
      </w:r>
    </w:p>
    <w:p w14:paraId="7F943D7C" w14:textId="7AD8FE4B" w:rsidR="005824CB" w:rsidRDefault="009A33A0" w:rsidP="009A33A0">
      <w:pPr>
        <w:pStyle w:val="ListParagraph"/>
        <w:numPr>
          <w:ilvl w:val="0"/>
          <w:numId w:val="5"/>
        </w:numPr>
      </w:pPr>
      <w:r>
        <w:t>Chapter 4 still:</w:t>
      </w:r>
    </w:p>
    <w:p w14:paraId="71A07BF4" w14:textId="21F51B74" w:rsidR="009A33A0" w:rsidRDefault="009A33A0" w:rsidP="009A33A0">
      <w:pPr>
        <w:pStyle w:val="ListParagraph"/>
        <w:numPr>
          <w:ilvl w:val="0"/>
          <w:numId w:val="5"/>
        </w:numPr>
      </w:pPr>
      <w:r>
        <w:t>Pipelined Datapath:</w:t>
      </w:r>
    </w:p>
    <w:p w14:paraId="532B02D0" w14:textId="4F6F6575" w:rsidR="009A33A0" w:rsidRDefault="009A33A0" w:rsidP="009A33A0">
      <w:pPr>
        <w:pStyle w:val="ListParagraph"/>
        <w:numPr>
          <w:ilvl w:val="1"/>
          <w:numId w:val="5"/>
        </w:numPr>
      </w:pPr>
      <w:r w:rsidRPr="009A33A0">
        <w:rPr>
          <w:noProof/>
        </w:rPr>
        <w:drawing>
          <wp:inline distT="0" distB="0" distL="0" distR="0" wp14:anchorId="6AAE3CB8" wp14:editId="69ADE677">
            <wp:extent cx="3048000" cy="827779"/>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0"/>
                    <a:stretch>
                      <a:fillRect/>
                    </a:stretch>
                  </pic:blipFill>
                  <pic:spPr>
                    <a:xfrm>
                      <a:off x="0" y="0"/>
                      <a:ext cx="3107759" cy="844008"/>
                    </a:xfrm>
                    <a:prstGeom prst="rect">
                      <a:avLst/>
                    </a:prstGeom>
                  </pic:spPr>
                </pic:pic>
              </a:graphicData>
            </a:graphic>
          </wp:inline>
        </w:drawing>
      </w:r>
    </w:p>
    <w:p w14:paraId="28A9F393" w14:textId="538F0BC5" w:rsidR="00A3756C" w:rsidRDefault="00A3756C" w:rsidP="00A3756C">
      <w:pPr>
        <w:pStyle w:val="Heading2"/>
      </w:pPr>
      <w:r>
        <w:lastRenderedPageBreak/>
        <w:t xml:space="preserve">Lecture </w:t>
      </w:r>
      <w:r>
        <w:t>7</w:t>
      </w:r>
      <w:r>
        <w:t>; October X, 2020</w:t>
      </w:r>
    </w:p>
    <w:p w14:paraId="7F940780" w14:textId="7746A6B5" w:rsidR="009A33A0" w:rsidRDefault="00A3756C" w:rsidP="00A3756C">
      <w:pPr>
        <w:pStyle w:val="ListParagraph"/>
        <w:numPr>
          <w:ilvl w:val="0"/>
          <w:numId w:val="5"/>
        </w:numPr>
      </w:pPr>
      <w:r>
        <w:t>Types of hazards: Data Hazard, Control Hazard, Structure Hazard</w:t>
      </w:r>
    </w:p>
    <w:p w14:paraId="6C7665B6" w14:textId="5BB9E6BB" w:rsidR="00A3756C" w:rsidRDefault="00A3756C" w:rsidP="00A3756C">
      <w:pPr>
        <w:pStyle w:val="ListParagraph"/>
        <w:numPr>
          <w:ilvl w:val="0"/>
          <w:numId w:val="5"/>
        </w:numPr>
      </w:pPr>
      <w:r>
        <w:t>Data Hazard: result is needed in pipeline before available</w:t>
      </w:r>
    </w:p>
    <w:p w14:paraId="05D57160" w14:textId="51270E88" w:rsidR="00A3756C" w:rsidRDefault="00A3756C" w:rsidP="00A3756C">
      <w:pPr>
        <w:pStyle w:val="ListParagraph"/>
        <w:numPr>
          <w:ilvl w:val="1"/>
          <w:numId w:val="5"/>
        </w:numPr>
      </w:pPr>
      <w:r>
        <w:t xml:space="preserve">Register file bypass: first half vs second half of cycle. Write then read </w:t>
      </w:r>
      <w:r>
        <w:sym w:font="Wingdings" w:char="F04A"/>
      </w:r>
    </w:p>
    <w:p w14:paraId="62654960" w14:textId="783A7FF5" w:rsidR="00A3756C" w:rsidRPr="00E14902" w:rsidRDefault="00A3756C" w:rsidP="00A3756C">
      <w:pPr>
        <w:pStyle w:val="ListParagraph"/>
        <w:numPr>
          <w:ilvl w:val="1"/>
          <w:numId w:val="5"/>
        </w:numPr>
      </w:pPr>
      <w:r>
        <w:t>Software: no-ops, hardware: data for</w:t>
      </w:r>
      <w:r w:rsidR="001E0D7A">
        <w:t>sur</w:t>
      </w:r>
      <w:r>
        <w:t>warding/insert bubbles</w:t>
      </w:r>
    </w:p>
    <w:sectPr w:rsidR="00A3756C" w:rsidRPr="00E14902">
      <w:footerReference w:type="default" r:id="rId31"/>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071C4" w14:textId="77777777" w:rsidR="004C1B80" w:rsidRDefault="004C1B80">
      <w:r>
        <w:separator/>
      </w:r>
    </w:p>
    <w:p w14:paraId="1F191438" w14:textId="77777777" w:rsidR="004C1B80" w:rsidRDefault="004C1B80"/>
  </w:endnote>
  <w:endnote w:type="continuationSeparator" w:id="0">
    <w:p w14:paraId="6DAE9938" w14:textId="77777777" w:rsidR="004C1B80" w:rsidRDefault="004C1B80">
      <w:r>
        <w:continuationSeparator/>
      </w:r>
    </w:p>
    <w:p w14:paraId="5E38DAF9" w14:textId="77777777" w:rsidR="004C1B80" w:rsidRDefault="004C1B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1777A7B9" w14:textId="77777777" w:rsidR="00166011" w:rsidRDefault="00002DC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2FBB2" w14:textId="77777777" w:rsidR="004C1B80" w:rsidRDefault="004C1B80">
      <w:r>
        <w:separator/>
      </w:r>
    </w:p>
    <w:p w14:paraId="4F3E979B" w14:textId="77777777" w:rsidR="004C1B80" w:rsidRDefault="004C1B80"/>
  </w:footnote>
  <w:footnote w:type="continuationSeparator" w:id="0">
    <w:p w14:paraId="6A9141C8" w14:textId="77777777" w:rsidR="004C1B80" w:rsidRDefault="004C1B80">
      <w:r>
        <w:continuationSeparator/>
      </w:r>
    </w:p>
    <w:p w14:paraId="61958E37" w14:textId="77777777" w:rsidR="004C1B80" w:rsidRDefault="004C1B8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D496E70"/>
    <w:multiLevelType w:val="hybridMultilevel"/>
    <w:tmpl w:val="FBD609AC"/>
    <w:lvl w:ilvl="0" w:tplc="BE80CAF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activeWritingStyle w:appName="MSWord" w:lang="en-US" w:vendorID="64" w:dllVersion="4096" w:nlCheck="1" w:checkStyle="0"/>
  <w:attachedTemplate r:id="rId1"/>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32E"/>
    <w:rsid w:val="00002DC5"/>
    <w:rsid w:val="000C56C4"/>
    <w:rsid w:val="000C6833"/>
    <w:rsid w:val="000D39CD"/>
    <w:rsid w:val="00115FC8"/>
    <w:rsid w:val="001555D4"/>
    <w:rsid w:val="00166011"/>
    <w:rsid w:val="001862C9"/>
    <w:rsid w:val="001E0D7A"/>
    <w:rsid w:val="001E3E65"/>
    <w:rsid w:val="00216ABC"/>
    <w:rsid w:val="00255A69"/>
    <w:rsid w:val="00261CF4"/>
    <w:rsid w:val="00262315"/>
    <w:rsid w:val="002714C1"/>
    <w:rsid w:val="002A6235"/>
    <w:rsid w:val="002A7F4F"/>
    <w:rsid w:val="002F032E"/>
    <w:rsid w:val="00345F87"/>
    <w:rsid w:val="00346074"/>
    <w:rsid w:val="00385CE5"/>
    <w:rsid w:val="003A7F1D"/>
    <w:rsid w:val="003C4369"/>
    <w:rsid w:val="00487B59"/>
    <w:rsid w:val="00491BEF"/>
    <w:rsid w:val="004C1283"/>
    <w:rsid w:val="004C1B80"/>
    <w:rsid w:val="004D2C01"/>
    <w:rsid w:val="00546210"/>
    <w:rsid w:val="00582324"/>
    <w:rsid w:val="005824CB"/>
    <w:rsid w:val="00670AB7"/>
    <w:rsid w:val="006967EC"/>
    <w:rsid w:val="006D0343"/>
    <w:rsid w:val="007C794F"/>
    <w:rsid w:val="007E44A7"/>
    <w:rsid w:val="00810F35"/>
    <w:rsid w:val="00812866"/>
    <w:rsid w:val="00842DBB"/>
    <w:rsid w:val="00854171"/>
    <w:rsid w:val="008E3E22"/>
    <w:rsid w:val="00917ABF"/>
    <w:rsid w:val="009A33A0"/>
    <w:rsid w:val="009D00C4"/>
    <w:rsid w:val="00A3756C"/>
    <w:rsid w:val="00A43BDC"/>
    <w:rsid w:val="00A50D3A"/>
    <w:rsid w:val="00A6127E"/>
    <w:rsid w:val="00B05BC8"/>
    <w:rsid w:val="00B666C1"/>
    <w:rsid w:val="00B730F4"/>
    <w:rsid w:val="00B81B17"/>
    <w:rsid w:val="00B848C6"/>
    <w:rsid w:val="00BA6C40"/>
    <w:rsid w:val="00BD46CA"/>
    <w:rsid w:val="00C2392E"/>
    <w:rsid w:val="00C357E6"/>
    <w:rsid w:val="00C45384"/>
    <w:rsid w:val="00CA3FDA"/>
    <w:rsid w:val="00CA599B"/>
    <w:rsid w:val="00D24191"/>
    <w:rsid w:val="00D26FBE"/>
    <w:rsid w:val="00D41051"/>
    <w:rsid w:val="00DA38E1"/>
    <w:rsid w:val="00DE26FF"/>
    <w:rsid w:val="00E14902"/>
    <w:rsid w:val="00E2763F"/>
    <w:rsid w:val="00E77357"/>
    <w:rsid w:val="00EE3126"/>
    <w:rsid w:val="00EE599B"/>
    <w:rsid w:val="00F2158B"/>
    <w:rsid w:val="00F2271D"/>
    <w:rsid w:val="00F368B5"/>
    <w:rsid w:val="00F7303F"/>
    <w:rsid w:val="00F87FCF"/>
    <w:rsid w:val="00F908AA"/>
    <w:rsid w:val="00FD5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D854C11"/>
  <w15:chartTrackingRefBased/>
  <w15:docId w15:val="{DB86AAB1-F10E-E143-836D-50B280A21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32E"/>
    <w:rPr>
      <w:color w:val="auto"/>
      <w:sz w:val="22"/>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2F032E"/>
    <w:pPr>
      <w:ind w:left="720"/>
      <w:contextualSpacing/>
    </w:pPr>
  </w:style>
  <w:style w:type="character" w:styleId="UnresolvedMention">
    <w:name w:val="Unresolved Mention"/>
    <w:basedOn w:val="DefaultParagraphFont"/>
    <w:uiPriority w:val="99"/>
    <w:semiHidden/>
    <w:unhideWhenUsed/>
    <w:rsid w:val="00C2392E"/>
    <w:rPr>
      <w:color w:val="605E5C"/>
      <w:shd w:val="clear" w:color="auto" w:fill="E1DFDD"/>
    </w:rPr>
  </w:style>
  <w:style w:type="character" w:styleId="FollowedHyperlink">
    <w:name w:val="FollowedHyperlink"/>
    <w:basedOn w:val="DefaultParagraphFont"/>
    <w:uiPriority w:val="99"/>
    <w:semiHidden/>
    <w:unhideWhenUsed/>
    <w:rsid w:val="007C794F"/>
    <w:rPr>
      <w:color w:val="214C5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9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cs.cornell.edu/courses/cs3410/2019sp/riscv/interpreter/"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riscvbook.com/greencard-20181213.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evin/Library/Containers/com.microsoft.Word/Data/Library/Application%20Support/Microsoft/Office/16.0/DTS/en-US%7b3D7FBFE1-910F-154B-B60B-77ADE2A3C891%7d/%7bDDE9811C-269B-5E42-A8C2-519A923ABC0D%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{DDE9811C-269B-5E42-A8C2-519A923ABC0D}tf10002086.dotx</Template>
  <TotalTime>233</TotalTime>
  <Pages>12</Pages>
  <Words>1746</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Nevin Liang</cp:lastModifiedBy>
  <cp:revision>46</cp:revision>
  <dcterms:created xsi:type="dcterms:W3CDTF">2020-10-01T21:18:00Z</dcterms:created>
  <dcterms:modified xsi:type="dcterms:W3CDTF">2020-11-04T05:14:00Z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